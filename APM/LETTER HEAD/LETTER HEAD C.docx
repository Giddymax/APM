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03B5" w14:textId="20EE9BA6" w:rsidR="002B3CE1" w:rsidRPr="006076F4" w:rsidRDefault="007A2B5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2193AC" wp14:editId="7CD5ED7E">
                <wp:simplePos x="0" y="0"/>
                <wp:positionH relativeFrom="margin">
                  <wp:align>left</wp:align>
                </wp:positionH>
                <wp:positionV relativeFrom="paragraph">
                  <wp:posOffset>5993130</wp:posOffset>
                </wp:positionV>
                <wp:extent cx="1666875" cy="1041400"/>
                <wp:effectExtent l="0" t="0" r="0" b="6350"/>
                <wp:wrapNone/>
                <wp:docPr id="3956092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80EC8D" w14:textId="42E50480" w:rsidR="005411FD" w:rsidRPr="006162F0" w:rsidRDefault="005411FD" w:rsidP="005411FD">
                            <w:pPr>
                              <w:spacing w:after="0" w:line="11" w:lineRule="atLeas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193A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471.9pt;width:131.25pt;height:82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" filled="f" stroked="f" strokeweight=".5pt">
                <v:textbox>
                  <w:txbxContent>
                    <w:p w14:paraId="2880EC8D" w14:textId="42E50480" w:rsidR="005411FD" w:rsidRPr="006162F0" w:rsidRDefault="005411FD" w:rsidP="005411FD">
                      <w:pPr>
                        <w:spacing w:after="0" w:line="11" w:lineRule="atLeast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162F0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C16A58" wp14:editId="1B0CA767">
                <wp:simplePos x="0" y="0"/>
                <wp:positionH relativeFrom="margin">
                  <wp:posOffset>29845</wp:posOffset>
                </wp:positionH>
                <wp:positionV relativeFrom="paragraph">
                  <wp:posOffset>2628900</wp:posOffset>
                </wp:positionV>
                <wp:extent cx="6254750" cy="3248025"/>
                <wp:effectExtent l="0" t="0" r="0" b="0"/>
                <wp:wrapNone/>
                <wp:docPr id="1000000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750" cy="3248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35369D" w14:textId="77777777" w:rsidR="003D1780" w:rsidRDefault="003D1780" w:rsidP="003D17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16A58" id="Text Box 3" o:spid="_x0000_s1027" type="#_x0000_t202" style="position:absolute;margin-left:2.35pt;margin-top:207pt;width:492.5pt;height:255.75pt;z-index:251676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" filled="f" stroked="f" strokeweight=".5pt">
                <v:textbox>
                  <w:txbxContent>
                    <w:p w14:paraId="7235369D" w14:textId="77777777" w:rsidR="003D1780" w:rsidRDefault="003D1780" w:rsidP="003D1780"/>
                  </w:txbxContent>
                </v:textbox>
                <w10:wrap anchorx="margin"/>
              </v:shape>
            </w:pict>
          </mc:Fallback>
        </mc:AlternateContent>
      </w:r>
      <w:r w:rsidR="006162F0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8AB26F" wp14:editId="15126E5C">
                <wp:simplePos x="0" y="0"/>
                <wp:positionH relativeFrom="margin">
                  <wp:align>left</wp:align>
                </wp:positionH>
                <wp:positionV relativeFrom="paragraph">
                  <wp:posOffset>1609725</wp:posOffset>
                </wp:positionV>
                <wp:extent cx="2085975" cy="1047750"/>
                <wp:effectExtent l="0" t="0" r="9525" b="0"/>
                <wp:wrapNone/>
                <wp:docPr id="49774044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B3EDE" w14:textId="77777777" w:rsidR="006162F0" w:rsidRDefault="006162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AB26F" id="Text Box 12" o:spid="_x0000_s1028" type="#_x0000_t202" style="position:absolute;margin-left:0;margin-top:126.75pt;width:164.25pt;height:82.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" fillcolor="white [3201]" stroked="f" strokeweight=".5pt">
                <v:textbox>
                  <w:txbxContent>
                    <w:p w14:paraId="293B3EDE" w14:textId="77777777" w:rsidR="006162F0" w:rsidRDefault="006162F0"/>
                  </w:txbxContent>
                </v:textbox>
                <w10:wrap anchorx="margin"/>
              </v:shape>
            </w:pict>
          </mc:Fallback>
        </mc:AlternateContent>
      </w:r>
      <w:r w:rsidR="006162F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F20C02" wp14:editId="6C7E708A">
                <wp:simplePos x="0" y="0"/>
                <wp:positionH relativeFrom="column">
                  <wp:posOffset>-594995</wp:posOffset>
                </wp:positionH>
                <wp:positionV relativeFrom="paragraph">
                  <wp:posOffset>629285</wp:posOffset>
                </wp:positionV>
                <wp:extent cx="1286539" cy="372140"/>
                <wp:effectExtent l="0" t="0" r="8890" b="8890"/>
                <wp:wrapNone/>
                <wp:docPr id="4870341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39" cy="372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7B0D16" w14:textId="26469D59" w:rsidR="00C7071E" w:rsidRPr="002B4CC6" w:rsidRDefault="00C7071E">
                            <w:pPr>
                              <w:rPr>
                                <w:rFonts w:ascii="Bradley Hand ITC" w:eastAsia="Microsoft Yi Baiti" w:hAnsi="Bradley Hand ITC" w:cstheme="minorHAnsi"/>
                                <w:b/>
                                <w:bCs/>
                                <w:i/>
                                <w:iCs/>
                                <w:color w:val="DB5374"/>
                                <w:lang w:val="en-US"/>
                              </w:rPr>
                            </w:pPr>
                            <w:r w:rsidRPr="002B4CC6">
                              <w:rPr>
                                <w:rFonts w:ascii="Bradley Hand ITC" w:eastAsia="Microsoft Yi Baiti" w:hAnsi="Bradley Hand ITC" w:cstheme="minorHAnsi"/>
                                <w:b/>
                                <w:bCs/>
                                <w:i/>
                                <w:iCs/>
                                <w:color w:val="DB5374"/>
                                <w:lang w:val="en-US"/>
                              </w:rPr>
                              <w:t>Live As You 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20C02" id="Text Box 1" o:spid="_x0000_s1029" type="#_x0000_t202" style="position:absolute;margin-left:-46.85pt;margin-top:49.55pt;width:101.3pt;height:29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" fillcolor="white [3201]" stroked="f" strokeweight=".5pt">
                <v:textbox>
                  <w:txbxContent>
                    <w:p w14:paraId="2A7B0D16" w14:textId="26469D59" w:rsidR="00C7071E" w:rsidRPr="002B4CC6" w:rsidRDefault="00C7071E">
                      <w:pPr>
                        <w:rPr>
                          <w:rFonts w:ascii="Bradley Hand ITC" w:eastAsia="Microsoft Yi Baiti" w:hAnsi="Bradley Hand ITC" w:cstheme="minorHAnsi"/>
                          <w:b/>
                          <w:bCs/>
                          <w:i/>
                          <w:iCs/>
                          <w:color w:val="DB5374"/>
                          <w:lang w:val="en-US"/>
                        </w:rPr>
                      </w:pPr>
                      <w:r w:rsidRPr="002B4CC6">
                        <w:rPr>
                          <w:rFonts w:ascii="Bradley Hand ITC" w:eastAsia="Microsoft Yi Baiti" w:hAnsi="Bradley Hand ITC" w:cstheme="minorHAnsi"/>
                          <w:b/>
                          <w:bCs/>
                          <w:i/>
                          <w:iCs/>
                          <w:color w:val="DB5374"/>
                          <w:lang w:val="en-US"/>
                        </w:rPr>
                        <w:t>Live As You Rest</w:t>
                      </w:r>
                    </w:p>
                  </w:txbxContent>
                </v:textbox>
              </v:shape>
            </w:pict>
          </mc:Fallback>
        </mc:AlternateContent>
      </w:r>
      <w:r w:rsidR="006162F0">
        <w:rPr>
          <w:noProof/>
        </w:rPr>
        <w:drawing>
          <wp:anchor distT="0" distB="0" distL="114300" distR="114300" simplePos="0" relativeHeight="251659264" behindDoc="1" locked="0" layoutInCell="1" allowOverlap="1" wp14:anchorId="092A78AE" wp14:editId="15B3505B">
            <wp:simplePos x="0" y="0"/>
            <wp:positionH relativeFrom="column">
              <wp:posOffset>-449580</wp:posOffset>
            </wp:positionH>
            <wp:positionV relativeFrom="paragraph">
              <wp:posOffset>-139700</wp:posOffset>
            </wp:positionV>
            <wp:extent cx="905201" cy="776176"/>
            <wp:effectExtent l="0" t="0" r="9525" b="5080"/>
            <wp:wrapNone/>
            <wp:docPr id="104469395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93952" name="Graphic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201" cy="776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2F0" w:rsidRPr="00940BFF">
        <w:rPr>
          <w:noProof/>
          <w:color w:val="241B1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D1E540" wp14:editId="5085003B">
                <wp:simplePos x="0" y="0"/>
                <wp:positionH relativeFrom="margin">
                  <wp:posOffset>523875</wp:posOffset>
                </wp:positionH>
                <wp:positionV relativeFrom="paragraph">
                  <wp:posOffset>-123825</wp:posOffset>
                </wp:positionV>
                <wp:extent cx="3133725" cy="464185"/>
                <wp:effectExtent l="0" t="0" r="0" b="0"/>
                <wp:wrapNone/>
                <wp:docPr id="2082132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464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08853B" w14:textId="421588BF" w:rsidR="00D050A7" w:rsidRPr="00C7071E" w:rsidRDefault="009B7F72" w:rsidP="00D050A7">
                            <w:pPr>
                              <w:rPr>
                                <w:rFonts w:ascii="Baskerville Old Face" w:eastAsia="Microsoft Yi Baiti" w:hAnsi="Baskerville Old Face"/>
                                <w:b/>
                                <w:bCs/>
                                <w:color w:val="AE2F3C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C7071E">
                              <w:rPr>
                                <w:rFonts w:ascii="Baskerville Old Face" w:eastAsia="Microsoft Yi Baiti" w:hAnsi="Baskerville Old Face"/>
                                <w:b/>
                                <w:bCs/>
                                <w:color w:val="AE2F3C"/>
                                <w:sz w:val="44"/>
                                <w:szCs w:val="44"/>
                                <w:lang w:val="en-US"/>
                              </w:rPr>
                              <w:t>A</w:t>
                            </w:r>
                            <w:r w:rsidRPr="00C7071E">
                              <w:rPr>
                                <w:rFonts w:ascii="Baskerville Old Face" w:eastAsia="Microsoft Yi Baiti" w:hAnsi="Baskerville Old Face"/>
                                <w:b/>
                                <w:bCs/>
                                <w:color w:val="AE2F3C"/>
                                <w:sz w:val="36"/>
                                <w:szCs w:val="36"/>
                                <w:lang w:val="en-US"/>
                              </w:rPr>
                              <w:t>MPAH PRAH MORTUARY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1E540" id="_x0000_s1030" type="#_x0000_t202" style="position:absolute;margin-left:41.25pt;margin-top:-9.75pt;width:246.75pt;height:36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" filled="f" stroked="f" strokeweight=".5pt">
                <v:textbox>
                  <w:txbxContent>
                    <w:p w14:paraId="6B08853B" w14:textId="421588BF" w:rsidR="00D050A7" w:rsidRPr="00C7071E" w:rsidRDefault="009B7F72" w:rsidP="00D050A7">
                      <w:pPr>
                        <w:rPr>
                          <w:rFonts w:ascii="Baskerville Old Face" w:eastAsia="Microsoft Yi Baiti" w:hAnsi="Baskerville Old Face"/>
                          <w:b/>
                          <w:bCs/>
                          <w:color w:val="AE2F3C"/>
                          <w:sz w:val="36"/>
                          <w:szCs w:val="36"/>
                          <w:lang w:val="en-US"/>
                        </w:rPr>
                      </w:pPr>
                      <w:r w:rsidRPr="00C7071E">
                        <w:rPr>
                          <w:rFonts w:ascii="Baskerville Old Face" w:eastAsia="Microsoft Yi Baiti" w:hAnsi="Baskerville Old Face"/>
                          <w:b/>
                          <w:bCs/>
                          <w:color w:val="AE2F3C"/>
                          <w:sz w:val="44"/>
                          <w:szCs w:val="44"/>
                          <w:lang w:val="en-US"/>
                        </w:rPr>
                        <w:t>A</w:t>
                      </w:r>
                      <w:r w:rsidRPr="00C7071E">
                        <w:rPr>
                          <w:rFonts w:ascii="Baskerville Old Face" w:eastAsia="Microsoft Yi Baiti" w:hAnsi="Baskerville Old Face"/>
                          <w:b/>
                          <w:bCs/>
                          <w:color w:val="AE2F3C"/>
                          <w:sz w:val="36"/>
                          <w:szCs w:val="36"/>
                          <w:lang w:val="en-US"/>
                        </w:rPr>
                        <w:t>MPAH PRAH MORTUARY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071E" w:rsidRPr="00C556D8">
        <w:rPr>
          <w:noProof/>
          <w:color w:val="9A6B2C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672AF" wp14:editId="0200D610">
                <wp:simplePos x="0" y="0"/>
                <wp:positionH relativeFrom="margin">
                  <wp:align>right</wp:align>
                </wp:positionH>
                <wp:positionV relativeFrom="paragraph">
                  <wp:posOffset>7612912</wp:posOffset>
                </wp:positionV>
                <wp:extent cx="2104051" cy="435610"/>
                <wp:effectExtent l="0" t="0" r="0" b="2540"/>
                <wp:wrapNone/>
                <wp:docPr id="14669691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051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A6F2A" w14:textId="77777777" w:rsidR="006076F4" w:rsidRPr="00C7071E" w:rsidRDefault="006076F4" w:rsidP="006076F4">
                            <w:pPr>
                              <w:pStyle w:val="Foo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ampahprahmortuary@gmail.com  </w:t>
                            </w:r>
                          </w:p>
                          <w:p w14:paraId="590A84D5" w14:textId="77777777" w:rsidR="005411FD" w:rsidRPr="005411FD" w:rsidRDefault="005411FD" w:rsidP="005411FD">
                            <w:pPr>
                              <w:spacing w:after="0"/>
                              <w:jc w:val="right"/>
                              <w:rPr>
                                <w:rFonts w:ascii="Baskerville Old Face" w:hAnsi="Baskerville Old Face" w:cs="Cascadia Code"/>
                                <w:color w:val="3B3838" w:themeColor="background2" w:themeShade="4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672AF" id="Text Box 6" o:spid="_x0000_s1031" type="#_x0000_t202" style="position:absolute;margin-left:114.45pt;margin-top:599.45pt;width:165.65pt;height:34.3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foFGw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" filled="f" stroked="f" strokeweight=".5pt">
                <v:textbox>
                  <w:txbxContent>
                    <w:p w14:paraId="535A6F2A" w14:textId="77777777" w:rsidR="006076F4" w:rsidRPr="00C7071E" w:rsidRDefault="006076F4" w:rsidP="006076F4">
                      <w:pPr>
                        <w:pStyle w:val="Foo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C7071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ampahprahmortuary@gmail.com  </w:t>
                      </w:r>
                    </w:p>
                    <w:p w14:paraId="590A84D5" w14:textId="77777777" w:rsidR="005411FD" w:rsidRPr="005411FD" w:rsidRDefault="005411FD" w:rsidP="005411FD">
                      <w:pPr>
                        <w:spacing w:after="0"/>
                        <w:jc w:val="right"/>
                        <w:rPr>
                          <w:rFonts w:ascii="Baskerville Old Face" w:hAnsi="Baskerville Old Face" w:cs="Cascadia Code"/>
                          <w:color w:val="3B3838" w:themeColor="background2" w:themeShade="4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2B03" w:rsidRPr="00C556D8">
        <w:rPr>
          <w:noProof/>
          <w:color w:val="9A6B2C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811310" wp14:editId="1EF56358">
                <wp:simplePos x="0" y="0"/>
                <wp:positionH relativeFrom="margin">
                  <wp:posOffset>4029223</wp:posOffset>
                </wp:positionH>
                <wp:positionV relativeFrom="paragraph">
                  <wp:posOffset>8080567</wp:posOffset>
                </wp:positionV>
                <wp:extent cx="1807033" cy="786810"/>
                <wp:effectExtent l="0" t="0" r="0" b="0"/>
                <wp:wrapNone/>
                <wp:docPr id="11870315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033" cy="78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CF4B1" w14:textId="70FAAB29" w:rsidR="005411FD" w:rsidRPr="00C7071E" w:rsidRDefault="006162F0" w:rsidP="005411FD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3B3838" w:themeColor="background2" w:themeShade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val="en-US"/>
                              </w:rPr>
                              <w:t xml:space="preserve">GPS: </w:t>
                            </w:r>
                            <w:r w:rsidR="000B2B03"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val="en-US"/>
                              </w:rPr>
                              <w:t>EK-2173-5913</w:t>
                            </w:r>
                            <w:r w:rsidR="000B2B03"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val="en-US"/>
                              </w:rPr>
                              <w:br/>
                              <w:t>Asuom</w:t>
                            </w:r>
                            <w:r w:rsidR="000B2B03"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val="en-US"/>
                              </w:rPr>
                              <w:br/>
                              <w:t>kwaebibirim</w:t>
                            </w:r>
                            <w:r w:rsidR="000B2B03"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val="en-US"/>
                              </w:rPr>
                              <w:br/>
                              <w:t>Eastrern Region</w:t>
                            </w:r>
                          </w:p>
                          <w:p w14:paraId="0893F7B5" w14:textId="77777777" w:rsidR="005411FD" w:rsidRPr="00C7071E" w:rsidRDefault="005411FD" w:rsidP="005411FD">
                            <w:pPr>
                              <w:spacing w:after="0"/>
                              <w:jc w:val="right"/>
                              <w:rPr>
                                <w:rFonts w:ascii="Baskerville Old Face" w:hAnsi="Baskerville Old Face" w:cs="Cascadia Code"/>
                                <w:color w:val="3B3838" w:themeColor="background2" w:themeShade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11310" id="_x0000_s1032" type="#_x0000_t202" style="position:absolute;margin-left:317.25pt;margin-top:636.25pt;width:142.3pt;height:61.9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" filled="f" stroked="f" strokeweight=".5pt">
                <v:textbox>
                  <w:txbxContent>
                    <w:p w14:paraId="268CF4B1" w14:textId="70FAAB29" w:rsidR="005411FD" w:rsidRPr="00C7071E" w:rsidRDefault="006162F0" w:rsidP="005411FD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3B3838" w:themeColor="background2" w:themeShade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val="en-US"/>
                        </w:rPr>
                        <w:t xml:space="preserve">GPS: </w:t>
                      </w:r>
                      <w:r w:rsidR="000B2B03" w:rsidRPr="00C7071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val="en-US"/>
                        </w:rPr>
                        <w:t>EK-2173-5913</w:t>
                      </w:r>
                      <w:r w:rsidR="000B2B03" w:rsidRPr="00C7071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val="en-US"/>
                        </w:rPr>
                        <w:br/>
                        <w:t>Asuom</w:t>
                      </w:r>
                      <w:r w:rsidR="000B2B03" w:rsidRPr="00C7071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val="en-US"/>
                        </w:rPr>
                        <w:br/>
                        <w:t>kwaebibirim</w:t>
                      </w:r>
                      <w:r w:rsidR="000B2B03" w:rsidRPr="00C7071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val="en-US"/>
                        </w:rPr>
                        <w:br/>
                        <w:t>Eastrern Region</w:t>
                      </w:r>
                    </w:p>
                    <w:p w14:paraId="0893F7B5" w14:textId="77777777" w:rsidR="005411FD" w:rsidRPr="00C7071E" w:rsidRDefault="005411FD" w:rsidP="005411FD">
                      <w:pPr>
                        <w:spacing w:after="0"/>
                        <w:jc w:val="right"/>
                        <w:rPr>
                          <w:rFonts w:ascii="Baskerville Old Face" w:hAnsi="Baskerville Old Face" w:cs="Cascadia Code"/>
                          <w:color w:val="3B3838" w:themeColor="background2" w:themeShade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076F4" w:rsidRPr="00C556D8">
        <w:rPr>
          <w:noProof/>
          <w:color w:val="9A6B2C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650FCF" wp14:editId="19C0C265">
                <wp:simplePos x="0" y="0"/>
                <wp:positionH relativeFrom="margin">
                  <wp:posOffset>4518837</wp:posOffset>
                </wp:positionH>
                <wp:positionV relativeFrom="paragraph">
                  <wp:posOffset>6964326</wp:posOffset>
                </wp:positionV>
                <wp:extent cx="1168533" cy="446567"/>
                <wp:effectExtent l="0" t="0" r="0" b="0"/>
                <wp:wrapNone/>
                <wp:docPr id="174080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533" cy="4465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17F1F" w14:textId="1C3ED2E0" w:rsidR="005411FD" w:rsidRPr="00C7071E" w:rsidRDefault="006076F4" w:rsidP="005411FD">
                            <w:pPr>
                              <w:jc w:val="right"/>
                              <w:rPr>
                                <w:rFonts w:ascii="Baskerville Old Face" w:hAnsi="Baskerville Old Face" w:cs="Cascadia Code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+23320836077</w:t>
                            </w:r>
                            <w:r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7</w:t>
                            </w:r>
                            <w:r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+233550420202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50FCF" id="_x0000_s1033" type="#_x0000_t202" style="position:absolute;margin-left:355.8pt;margin-top:548.35pt;width:92pt;height:35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o8qGQIAADM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" filled="f" stroked="f" strokeweight=".5pt">
                <v:textbox>
                  <w:txbxContent>
                    <w:p w14:paraId="65317F1F" w14:textId="1C3ED2E0" w:rsidR="005411FD" w:rsidRPr="00C7071E" w:rsidRDefault="006076F4" w:rsidP="005411FD">
                      <w:pPr>
                        <w:jc w:val="right"/>
                        <w:rPr>
                          <w:rFonts w:ascii="Baskerville Old Face" w:hAnsi="Baskerville Old Face" w:cs="Cascadia Code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C7071E">
                        <w:rPr>
                          <w:rFonts w:ascii="Times New Roman" w:hAnsi="Times New Roman" w:cs="Times New Roman"/>
                          <w:b/>
                          <w:bCs/>
                        </w:rPr>
                        <w:t>+23320836077</w:t>
                      </w:r>
                      <w:r w:rsidRPr="00C7071E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7</w:t>
                      </w:r>
                      <w:r w:rsidRPr="00C7071E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+233550420202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7F72" w:rsidRPr="00940BFF">
        <w:rPr>
          <w:noProof/>
          <w:color w:val="241B1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A6C30" wp14:editId="52883856">
                <wp:simplePos x="0" y="0"/>
                <wp:positionH relativeFrom="margin">
                  <wp:posOffset>691116</wp:posOffset>
                </wp:positionH>
                <wp:positionV relativeFrom="paragraph">
                  <wp:posOffset>212651</wp:posOffset>
                </wp:positionV>
                <wp:extent cx="2477386" cy="489098"/>
                <wp:effectExtent l="0" t="0" r="0" b="6350"/>
                <wp:wrapNone/>
                <wp:docPr id="7131309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386" cy="489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08B6DB" w14:textId="0FEAAC69" w:rsidR="00D050A7" w:rsidRPr="00C7071E" w:rsidRDefault="009B7F72" w:rsidP="00D050A7">
                            <w:pPr>
                              <w:rPr>
                                <w:rFonts w:eastAsia="Microsoft Yi Baiti" w:cstheme="minorHAnsi"/>
                                <w:b/>
                                <w:bCs/>
                                <w:color w:val="DB5374"/>
                                <w:lang w:val="en-US"/>
                              </w:rPr>
                            </w:pPr>
                            <w:r w:rsidRPr="00C7071E">
                              <w:rPr>
                                <w:rFonts w:eastAsia="Microsoft Yi Baiti" w:cstheme="minorHAnsi"/>
                                <w:b/>
                                <w:bCs/>
                                <w:color w:val="DB5374"/>
                                <w:lang w:val="en-US"/>
                              </w:rPr>
                              <w:t>P. O. BOX 946</w:t>
                            </w:r>
                            <w:r w:rsidRPr="00C7071E">
                              <w:rPr>
                                <w:rFonts w:eastAsia="Microsoft Yi Baiti" w:cstheme="minorHAnsi"/>
                                <w:b/>
                                <w:bCs/>
                                <w:color w:val="DB5374"/>
                                <w:lang w:val="en-US"/>
                              </w:rPr>
                              <w:br/>
                              <w:t>AKIM 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A6C30" id="_x0000_s1034" type="#_x0000_t202" style="position:absolute;margin-left:54.4pt;margin-top:16.75pt;width:195.05pt;height:38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" filled="f" stroked="f" strokeweight=".5pt">
                <v:textbox>
                  <w:txbxContent>
                    <w:p w14:paraId="0508B6DB" w14:textId="0FEAAC69" w:rsidR="00D050A7" w:rsidRPr="00C7071E" w:rsidRDefault="009B7F72" w:rsidP="00D050A7">
                      <w:pPr>
                        <w:rPr>
                          <w:rFonts w:eastAsia="Microsoft Yi Baiti" w:cstheme="minorHAnsi"/>
                          <w:b/>
                          <w:bCs/>
                          <w:color w:val="DB5374"/>
                          <w:lang w:val="en-US"/>
                        </w:rPr>
                      </w:pPr>
                      <w:r w:rsidRPr="00C7071E">
                        <w:rPr>
                          <w:rFonts w:eastAsia="Microsoft Yi Baiti" w:cstheme="minorHAnsi"/>
                          <w:b/>
                          <w:bCs/>
                          <w:color w:val="DB5374"/>
                          <w:lang w:val="en-US"/>
                        </w:rPr>
                        <w:t>P. O. BOX 946</w:t>
                      </w:r>
                      <w:r w:rsidRPr="00C7071E">
                        <w:rPr>
                          <w:rFonts w:eastAsia="Microsoft Yi Baiti" w:cstheme="minorHAnsi"/>
                          <w:b/>
                          <w:bCs/>
                          <w:color w:val="DB5374"/>
                          <w:lang w:val="en-US"/>
                        </w:rPr>
                        <w:br/>
                        <w:t>AKIM ODA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11FD">
        <w:rPr>
          <w:noProof/>
        </w:rPr>
        <w:drawing>
          <wp:anchor distT="0" distB="0" distL="114300" distR="114300" simplePos="0" relativeHeight="251672576" behindDoc="1" locked="0" layoutInCell="1" allowOverlap="1" wp14:anchorId="46C17DA6" wp14:editId="07FE26D2">
            <wp:simplePos x="0" y="0"/>
            <wp:positionH relativeFrom="column">
              <wp:posOffset>5994400</wp:posOffset>
            </wp:positionH>
            <wp:positionV relativeFrom="paragraph">
              <wp:posOffset>7096760</wp:posOffset>
            </wp:positionV>
            <wp:extent cx="241300" cy="241300"/>
            <wp:effectExtent l="0" t="0" r="6350" b="6350"/>
            <wp:wrapNone/>
            <wp:docPr id="139558783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78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92" cy="242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1FD">
        <w:rPr>
          <w:noProof/>
        </w:rPr>
        <w:drawing>
          <wp:anchor distT="0" distB="0" distL="114300" distR="114300" simplePos="0" relativeHeight="251673600" behindDoc="1" locked="0" layoutInCell="1" allowOverlap="1" wp14:anchorId="3C23EDC7" wp14:editId="4965BA91">
            <wp:simplePos x="0" y="0"/>
            <wp:positionH relativeFrom="column">
              <wp:posOffset>5980430</wp:posOffset>
            </wp:positionH>
            <wp:positionV relativeFrom="paragraph">
              <wp:posOffset>7663815</wp:posOffset>
            </wp:positionV>
            <wp:extent cx="267335" cy="267335"/>
            <wp:effectExtent l="0" t="0" r="0" b="0"/>
            <wp:wrapNone/>
            <wp:docPr id="13660654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54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1" cy="270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1FD">
        <w:rPr>
          <w:noProof/>
        </w:rPr>
        <w:drawing>
          <wp:anchor distT="0" distB="0" distL="114300" distR="114300" simplePos="0" relativeHeight="251674624" behindDoc="1" locked="0" layoutInCell="1" allowOverlap="1" wp14:anchorId="5EB32D42" wp14:editId="7916F094">
            <wp:simplePos x="0" y="0"/>
            <wp:positionH relativeFrom="column">
              <wp:posOffset>5991860</wp:posOffset>
            </wp:positionH>
            <wp:positionV relativeFrom="paragraph">
              <wp:posOffset>8253730</wp:posOffset>
            </wp:positionV>
            <wp:extent cx="245534" cy="258456"/>
            <wp:effectExtent l="0" t="0" r="2540" b="8255"/>
            <wp:wrapNone/>
            <wp:docPr id="9278559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559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34" cy="261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1F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7C9909" wp14:editId="3107DD51">
                <wp:simplePos x="0" y="0"/>
                <wp:positionH relativeFrom="margin">
                  <wp:posOffset>-387350</wp:posOffset>
                </wp:positionH>
                <wp:positionV relativeFrom="paragraph">
                  <wp:posOffset>2362200</wp:posOffset>
                </wp:positionV>
                <wp:extent cx="6675120" cy="3759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120" cy="375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CF155B" w14:textId="77777777" w:rsidR="005411FD" w:rsidRPr="005411FD" w:rsidRDefault="005411FD" w:rsidP="005411FD">
                            <w:pPr>
                              <w:jc w:val="right"/>
                              <w:rPr>
                                <w:rFonts w:ascii="Baskerville Old Face" w:eastAsia="Microsoft Yi Baiti" w:hAnsi="Baskerville Old Face"/>
                                <w:color w:val="3B3838" w:themeColor="background2" w:themeShade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C9909" id="_x0000_s1035" type="#_x0000_t202" style="position:absolute;margin-left:-30.5pt;margin-top:186pt;width:525.6pt;height:29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" filled="f" stroked="f" strokeweight=".5pt">
                <v:textbox>
                  <w:txbxContent>
                    <w:p w14:paraId="76CF155B" w14:textId="77777777" w:rsidR="005411FD" w:rsidRPr="005411FD" w:rsidRDefault="005411FD" w:rsidP="005411FD">
                      <w:pPr>
                        <w:jc w:val="right"/>
                        <w:rPr>
                          <w:rFonts w:ascii="Baskerville Old Face" w:eastAsia="Microsoft Yi Baiti" w:hAnsi="Baskerville Old Face"/>
                          <w:color w:val="3B3838" w:themeColor="background2" w:themeShade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411F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C22766" wp14:editId="546E25A8">
                <wp:simplePos x="0" y="0"/>
                <wp:positionH relativeFrom="column">
                  <wp:posOffset>-444500</wp:posOffset>
                </wp:positionH>
                <wp:positionV relativeFrom="paragraph">
                  <wp:posOffset>1073150</wp:posOffset>
                </wp:positionV>
                <wp:extent cx="2560320" cy="1155700"/>
                <wp:effectExtent l="0" t="0" r="0" b="6350"/>
                <wp:wrapNone/>
                <wp:docPr id="1492797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F6981" w14:textId="01E1ED91" w:rsidR="005411FD" w:rsidRPr="005411FD" w:rsidRDefault="005411FD" w:rsidP="005411FD">
                            <w:pPr>
                              <w:spacing w:after="0" w:line="240" w:lineRule="auto"/>
                              <w:rPr>
                                <w:rFonts w:ascii="Baskerville Old Face" w:eastAsia="Microsoft Yi Baiti" w:hAnsi="Baskerville Old Face" w:cstheme="minorHAnsi"/>
                                <w:color w:val="3B3838" w:themeColor="background2" w:themeShade="40"/>
                                <w:sz w:val="10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22766" id="_x0000_s1036" type="#_x0000_t202" style="position:absolute;margin-left:-35pt;margin-top:84.5pt;width:201.6pt;height:9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" filled="f" stroked="f" strokeweight=".5pt">
                <v:textbox>
                  <w:txbxContent>
                    <w:p w14:paraId="3B3F6981" w14:textId="01E1ED91" w:rsidR="005411FD" w:rsidRPr="005411FD" w:rsidRDefault="005411FD" w:rsidP="005411FD">
                      <w:pPr>
                        <w:spacing w:after="0" w:line="240" w:lineRule="auto"/>
                        <w:rPr>
                          <w:rFonts w:ascii="Baskerville Old Face" w:eastAsia="Microsoft Yi Baiti" w:hAnsi="Baskerville Old Face" w:cstheme="minorHAnsi"/>
                          <w:color w:val="3B3838" w:themeColor="background2" w:themeShade="40"/>
                          <w:sz w:val="10"/>
                          <w:szCs w:val="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411F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A78150" wp14:editId="72148239">
                <wp:simplePos x="0" y="0"/>
                <wp:positionH relativeFrom="margin">
                  <wp:posOffset>4683760</wp:posOffset>
                </wp:positionH>
                <wp:positionV relativeFrom="paragraph">
                  <wp:posOffset>1636395</wp:posOffset>
                </wp:positionV>
                <wp:extent cx="1708785" cy="337185"/>
                <wp:effectExtent l="0" t="0" r="0" b="5715"/>
                <wp:wrapNone/>
                <wp:docPr id="11382219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785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59A248" w14:textId="38487224" w:rsidR="005411FD" w:rsidRPr="005411FD" w:rsidRDefault="005411FD" w:rsidP="005411FD">
                            <w:pPr>
                              <w:rPr>
                                <w:rFonts w:ascii="Baskerville Old Face" w:eastAsia="Microsoft Yi Baiti" w:hAnsi="Baskerville Old Face"/>
                                <w:color w:val="AE2F3C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78150" id="_x0000_s1037" type="#_x0000_t202" style="position:absolute;margin-left:368.8pt;margin-top:128.85pt;width:134.55pt;height:26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" filled="f" stroked="f" strokeweight=".5pt">
                <v:textbox>
                  <w:txbxContent>
                    <w:p w14:paraId="6A59A248" w14:textId="38487224" w:rsidR="005411FD" w:rsidRPr="005411FD" w:rsidRDefault="005411FD" w:rsidP="005411FD">
                      <w:pPr>
                        <w:rPr>
                          <w:rFonts w:ascii="Baskerville Old Face" w:eastAsia="Microsoft Yi Baiti" w:hAnsi="Baskerville Old Face"/>
                          <w:color w:val="AE2F3C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B3CE1">
        <w:rPr>
          <w:noProof/>
        </w:rPr>
        <w:drawing>
          <wp:anchor distT="0" distB="0" distL="114300" distR="114300" simplePos="0" relativeHeight="251658240" behindDoc="1" locked="0" layoutInCell="1" allowOverlap="1" wp14:anchorId="7CA4807B" wp14:editId="6F4736D0">
            <wp:simplePos x="0" y="0"/>
            <wp:positionH relativeFrom="page">
              <wp:posOffset>-19050</wp:posOffset>
            </wp:positionH>
            <wp:positionV relativeFrom="paragraph">
              <wp:posOffset>-914400</wp:posOffset>
            </wp:positionV>
            <wp:extent cx="7782214" cy="10071100"/>
            <wp:effectExtent l="0" t="0" r="9525" b="6350"/>
            <wp:wrapNone/>
            <wp:docPr id="125263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2214" cy="1007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3CE1" w:rsidRPr="006076F4" w:rsidSect="002B3CE1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E57DB6C-F46B-4AF3-A5D8-310C3415E07B}"/>
    <w:embedBold r:id="rId2" w:fontKey="{CFC086E5-53A4-4598-A243-C91C1591D652}"/>
    <w:embedBoldItalic r:id="rId3" w:fontKey="{1A4D9552-B14D-45C8-998B-3FC7D17BF5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  <w:embedBoldItalic r:id="rId4" w:fontKey="{D522B16F-163E-4C0D-8B23-727A221E2D24}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  <w:embedRegular r:id="rId5" w:fontKey="{070BA41E-B40A-4FCC-AD75-AFDB6F1C2263}"/>
    <w:embedBold r:id="rId6" w:fontKey="{6973AFD4-9101-44B7-8771-FCAA5DCCF798}"/>
    <w:embedBoldItalic r:id="rId7" w:fontKey="{676A683D-0ED6-4D3F-9FFE-A293C59F40B0}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8" w:fontKey="{84026E53-3D36-4482-8E93-171A5C35D024}"/>
    <w:embedBold r:id="rId9" w:fontKey="{FC18C1A7-CD52-46B4-8587-A6B405D11BE5}"/>
  </w:font>
  <w:font w:name="Cascadia Code"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B136195F-944C-4FC5-AE06-1F1EDFD29E2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72"/>
    <w:rsid w:val="000B2B03"/>
    <w:rsid w:val="002B3CE1"/>
    <w:rsid w:val="002B4CC6"/>
    <w:rsid w:val="003D1780"/>
    <w:rsid w:val="005411FD"/>
    <w:rsid w:val="00607309"/>
    <w:rsid w:val="006076F4"/>
    <w:rsid w:val="006162F0"/>
    <w:rsid w:val="007A2B5B"/>
    <w:rsid w:val="00835B0B"/>
    <w:rsid w:val="009B7F72"/>
    <w:rsid w:val="00C7071E"/>
    <w:rsid w:val="00D050A7"/>
    <w:rsid w:val="00D74CC1"/>
    <w:rsid w:val="00F1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67C8"/>
  <w15:chartTrackingRefBased/>
  <w15:docId w15:val="{F46B2454-E38B-48EC-B1AF-907A3EB7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1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76F4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076F4"/>
    <w:rPr>
      <w:sz w:val="24"/>
      <w:szCs w:val="24"/>
      <w:lang w:val="en-GH"/>
    </w:rPr>
  </w:style>
  <w:style w:type="paragraph" w:styleId="NoSpacing">
    <w:name w:val="No Spacing"/>
    <w:uiPriority w:val="1"/>
    <w:qFormat/>
    <w:rsid w:val="006162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sv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kpod\Downloads\letterhead-template54-10-865d173xk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letterhead-template54-10-865d173xk (1)</Template>
  <TotalTime>70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Template54-10-#865d173xk</vt:lpstr>
    </vt:vector>
  </TitlesOfParts>
  <Company>WordLayouts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Template54-10-#865d173xk</dc:title>
  <dc:subject/>
  <dc:creator>Gideon Kpodonu</dc:creator>
  <cp:keywords/>
  <dc:description>©WordLayouts.com</dc:description>
  <cp:lastModifiedBy>Kpodonu, Gideon</cp:lastModifiedBy>
  <cp:revision>5</cp:revision>
  <cp:lastPrinted>2025-10-27T20:06:00Z</cp:lastPrinted>
  <dcterms:created xsi:type="dcterms:W3CDTF">2025-10-27T18:53:00Z</dcterms:created>
  <dcterms:modified xsi:type="dcterms:W3CDTF">2025-10-30T17:48:00Z</dcterms:modified>
</cp:coreProperties>
</file>