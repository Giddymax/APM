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DDDA" w14:textId="77777777" w:rsidR="00594ECA" w:rsidRDefault="00594ECA">
      <w:pPr>
        <w:rPr>
          <w:lang w:val="en-US"/>
        </w:rPr>
      </w:pPr>
    </w:p>
    <w:p w14:paraId="5BE455D6" w14:textId="77777777" w:rsidR="00594ECA" w:rsidRDefault="00594ECA">
      <w:pPr>
        <w:rPr>
          <w:lang w:val="en-US"/>
        </w:rPr>
      </w:pPr>
    </w:p>
    <w:p w14:paraId="48EE26D8" w14:textId="77777777" w:rsidR="00594ECA" w:rsidRDefault="00594ECA">
      <w:pPr>
        <w:rPr>
          <w:lang w:val="en-US"/>
        </w:rPr>
      </w:pPr>
    </w:p>
    <w:p w14:paraId="20E56A9B" w14:textId="77777777" w:rsidR="00594ECA" w:rsidRDefault="00594ECA">
      <w:pPr>
        <w:rPr>
          <w:lang w:val="en-US"/>
        </w:rPr>
      </w:pPr>
    </w:p>
    <w:p w14:paraId="17047578" w14:textId="77777777" w:rsidR="00594ECA" w:rsidRDefault="00594ECA">
      <w:pPr>
        <w:rPr>
          <w:lang w:val="en-US"/>
        </w:rPr>
      </w:pPr>
    </w:p>
    <w:p w14:paraId="2C0CE8D5" w14:textId="77777777" w:rsidR="00594ECA" w:rsidRDefault="00594ECA">
      <w:pPr>
        <w:rPr>
          <w:lang w:val="en-US"/>
        </w:rPr>
      </w:pPr>
    </w:p>
    <w:p w14:paraId="5254CDCB" w14:textId="77777777" w:rsidR="00594ECA" w:rsidRDefault="00594ECA">
      <w:pPr>
        <w:rPr>
          <w:lang w:val="en-US"/>
        </w:rPr>
      </w:pPr>
    </w:p>
    <w:p w14:paraId="1C37AD70" w14:textId="77777777" w:rsidR="00594ECA" w:rsidRDefault="00594ECA">
      <w:pPr>
        <w:rPr>
          <w:lang w:val="en-US"/>
        </w:rPr>
      </w:pPr>
    </w:p>
    <w:p w14:paraId="2D641E1E" w14:textId="77777777" w:rsidR="00594ECA" w:rsidRDefault="00594ECA">
      <w:pPr>
        <w:rPr>
          <w:lang w:val="en-US"/>
        </w:rPr>
      </w:pPr>
    </w:p>
    <w:p w14:paraId="70C3C74C" w14:textId="77777777" w:rsidR="00594ECA" w:rsidRDefault="00594ECA">
      <w:pPr>
        <w:rPr>
          <w:lang w:val="en-US"/>
        </w:rPr>
      </w:pPr>
    </w:p>
    <w:p w14:paraId="1EACAFB1" w14:textId="77777777" w:rsidR="00594ECA" w:rsidRDefault="00594ECA">
      <w:pPr>
        <w:rPr>
          <w:lang w:val="en-US"/>
        </w:rPr>
      </w:pPr>
    </w:p>
    <w:p w14:paraId="6F97553A" w14:textId="77777777" w:rsidR="00594ECA" w:rsidRDefault="00594ECA">
      <w:pPr>
        <w:rPr>
          <w:lang w:val="en-US"/>
        </w:rPr>
      </w:pPr>
    </w:p>
    <w:p w14:paraId="6D3BB450" w14:textId="77777777" w:rsidR="00594ECA" w:rsidRDefault="00594ECA">
      <w:pPr>
        <w:rPr>
          <w:lang w:val="en-US"/>
        </w:rPr>
      </w:pPr>
    </w:p>
    <w:p w14:paraId="4C915E9E" w14:textId="77777777" w:rsidR="00594ECA" w:rsidRDefault="00594ECA">
      <w:pPr>
        <w:rPr>
          <w:lang w:val="en-US"/>
        </w:rPr>
      </w:pPr>
    </w:p>
    <w:p w14:paraId="79604720" w14:textId="77777777" w:rsidR="00594ECA" w:rsidRDefault="00594ECA">
      <w:pPr>
        <w:rPr>
          <w:lang w:val="en-US"/>
        </w:rPr>
      </w:pPr>
    </w:p>
    <w:p w14:paraId="6ED953FC" w14:textId="77777777" w:rsidR="00594ECA" w:rsidRDefault="00594ECA">
      <w:pPr>
        <w:rPr>
          <w:lang w:val="en-US"/>
        </w:rPr>
      </w:pPr>
    </w:p>
    <w:p w14:paraId="6ABDF8CB" w14:textId="77777777" w:rsidR="00594ECA" w:rsidRDefault="00594ECA">
      <w:pPr>
        <w:rPr>
          <w:lang w:val="en-US"/>
        </w:rPr>
      </w:pPr>
    </w:p>
    <w:p w14:paraId="7E4D6A2B" w14:textId="77777777" w:rsidR="00594ECA" w:rsidRDefault="00594ECA">
      <w:pPr>
        <w:rPr>
          <w:lang w:val="en-US"/>
        </w:rPr>
      </w:pPr>
    </w:p>
    <w:p w14:paraId="3B3AE0EA" w14:textId="77777777" w:rsidR="00594ECA" w:rsidRDefault="00594ECA">
      <w:pPr>
        <w:rPr>
          <w:lang w:val="en-US"/>
        </w:rPr>
      </w:pPr>
    </w:p>
    <w:p w14:paraId="320AAB93" w14:textId="77777777" w:rsidR="00594ECA" w:rsidRDefault="00594ECA">
      <w:pPr>
        <w:rPr>
          <w:lang w:val="en-US"/>
        </w:rPr>
      </w:pPr>
    </w:p>
    <w:p w14:paraId="5F718E1D" w14:textId="77777777" w:rsidR="00594ECA" w:rsidRDefault="00594ECA">
      <w:pPr>
        <w:rPr>
          <w:lang w:val="en-US"/>
        </w:rPr>
      </w:pPr>
    </w:p>
    <w:p w14:paraId="385FBE8B" w14:textId="77777777" w:rsidR="00594ECA" w:rsidRDefault="00594ECA">
      <w:pPr>
        <w:rPr>
          <w:lang w:val="en-US"/>
        </w:rPr>
      </w:pPr>
    </w:p>
    <w:p w14:paraId="2AFDD485" w14:textId="77777777" w:rsidR="00594ECA" w:rsidRDefault="00594ECA">
      <w:pPr>
        <w:rPr>
          <w:lang w:val="en-US"/>
        </w:rPr>
      </w:pPr>
    </w:p>
    <w:p w14:paraId="22A9982D" w14:textId="77777777" w:rsidR="00594ECA" w:rsidRDefault="00594ECA">
      <w:pPr>
        <w:rPr>
          <w:lang w:val="en-US"/>
        </w:rPr>
      </w:pPr>
    </w:p>
    <w:p w14:paraId="2B53F371" w14:textId="77777777" w:rsidR="00594ECA" w:rsidRDefault="00594ECA">
      <w:pPr>
        <w:rPr>
          <w:lang w:val="en-US"/>
        </w:rPr>
      </w:pPr>
    </w:p>
    <w:p w14:paraId="2C1B79D9" w14:textId="77777777" w:rsidR="00594ECA" w:rsidRDefault="00594ECA">
      <w:pPr>
        <w:rPr>
          <w:lang w:val="en-US"/>
        </w:rPr>
      </w:pPr>
    </w:p>
    <w:p w14:paraId="65159AD4" w14:textId="77777777" w:rsidR="00594ECA" w:rsidRDefault="00594ECA">
      <w:pPr>
        <w:rPr>
          <w:lang w:val="en-US"/>
        </w:rPr>
      </w:pPr>
    </w:p>
    <w:p w14:paraId="561C3291" w14:textId="77777777" w:rsidR="00594ECA" w:rsidRDefault="00594ECA">
      <w:pPr>
        <w:rPr>
          <w:lang w:val="en-US"/>
        </w:rPr>
      </w:pPr>
    </w:p>
    <w:p w14:paraId="554DCD42" w14:textId="77777777" w:rsidR="00594ECA" w:rsidRDefault="00594ECA">
      <w:pPr>
        <w:rPr>
          <w:lang w:val="en-US"/>
        </w:rPr>
      </w:pPr>
    </w:p>
    <w:p w14:paraId="342490F9" w14:textId="77777777" w:rsidR="00594ECA" w:rsidRDefault="00594ECA">
      <w:pPr>
        <w:rPr>
          <w:lang w:val="en-US"/>
        </w:rPr>
      </w:pPr>
    </w:p>
    <w:p w14:paraId="4B4261EC" w14:textId="77777777" w:rsidR="00594ECA" w:rsidRDefault="00594ECA">
      <w:pPr>
        <w:rPr>
          <w:lang w:val="en-US"/>
        </w:rPr>
      </w:pPr>
    </w:p>
    <w:p w14:paraId="1C387551" w14:textId="77777777" w:rsidR="00594ECA" w:rsidRDefault="00594ECA">
      <w:pPr>
        <w:rPr>
          <w:lang w:val="en-US"/>
        </w:rPr>
      </w:pPr>
    </w:p>
    <w:p w14:paraId="47CD26A3" w14:textId="77777777" w:rsidR="00594ECA" w:rsidRDefault="00594ECA">
      <w:pPr>
        <w:rPr>
          <w:lang w:val="en-US"/>
        </w:rPr>
      </w:pPr>
    </w:p>
    <w:p w14:paraId="2FFC837B" w14:textId="77777777" w:rsidR="00594ECA" w:rsidRDefault="00594ECA">
      <w:pPr>
        <w:rPr>
          <w:lang w:val="en-US"/>
        </w:rPr>
      </w:pPr>
    </w:p>
    <w:p w14:paraId="71CEA1D9" w14:textId="77777777" w:rsidR="00594ECA" w:rsidRDefault="00594ECA">
      <w:pPr>
        <w:rPr>
          <w:lang w:val="en-US"/>
        </w:rPr>
      </w:pPr>
    </w:p>
    <w:p w14:paraId="420A750E" w14:textId="77777777" w:rsidR="00594ECA" w:rsidRDefault="00594ECA">
      <w:pPr>
        <w:rPr>
          <w:lang w:val="en-US"/>
        </w:rPr>
      </w:pPr>
    </w:p>
    <w:p w14:paraId="0232DE87" w14:textId="77777777" w:rsidR="00594ECA" w:rsidRDefault="00594ECA">
      <w:pPr>
        <w:rPr>
          <w:lang w:val="en-US"/>
        </w:rPr>
      </w:pPr>
    </w:p>
    <w:p w14:paraId="4366E24F" w14:textId="77777777" w:rsidR="00594ECA" w:rsidRDefault="00594ECA">
      <w:pPr>
        <w:rPr>
          <w:lang w:val="en-US"/>
        </w:rPr>
      </w:pPr>
    </w:p>
    <w:p w14:paraId="1CF49522" w14:textId="77777777" w:rsidR="00594ECA" w:rsidRDefault="00594ECA">
      <w:pPr>
        <w:rPr>
          <w:lang w:val="en-US"/>
        </w:rPr>
      </w:pPr>
    </w:p>
    <w:p w14:paraId="1075B42B" w14:textId="77777777" w:rsidR="00594ECA" w:rsidRDefault="00594ECA">
      <w:pPr>
        <w:rPr>
          <w:lang w:val="en-US"/>
        </w:rPr>
      </w:pPr>
    </w:p>
    <w:p w14:paraId="6A802B55" w14:textId="77777777" w:rsidR="00594ECA" w:rsidRDefault="00594ECA">
      <w:pPr>
        <w:rPr>
          <w:lang w:val="en-US"/>
        </w:rPr>
      </w:pPr>
    </w:p>
    <w:p w14:paraId="176E3399" w14:textId="77777777" w:rsidR="00594ECA" w:rsidRDefault="00594ECA">
      <w:pPr>
        <w:rPr>
          <w:lang w:val="en-US"/>
        </w:rPr>
      </w:pPr>
    </w:p>
    <w:p w14:paraId="1215F677" w14:textId="77777777" w:rsidR="00594ECA" w:rsidRDefault="00594ECA">
      <w:pPr>
        <w:rPr>
          <w:lang w:val="en-US"/>
        </w:rPr>
      </w:pPr>
    </w:p>
    <w:p w14:paraId="727671F9" w14:textId="77777777" w:rsidR="00594ECA" w:rsidRDefault="00594ECA">
      <w:pPr>
        <w:rPr>
          <w:lang w:val="en-US"/>
        </w:rPr>
      </w:pPr>
    </w:p>
    <w:p w14:paraId="12B07A0B" w14:textId="77777777" w:rsidR="00594ECA" w:rsidRDefault="00594ECA">
      <w:pPr>
        <w:rPr>
          <w:lang w:val="en-US"/>
        </w:rPr>
      </w:pPr>
    </w:p>
    <w:p w14:paraId="0D7AAF24" w14:textId="77777777" w:rsidR="00594ECA" w:rsidRDefault="00594ECA">
      <w:pPr>
        <w:rPr>
          <w:lang w:val="en-US"/>
        </w:rPr>
      </w:pPr>
    </w:p>
    <w:p w14:paraId="5A4C9270" w14:textId="77777777" w:rsidR="00594ECA" w:rsidRDefault="00594ECA">
      <w:pPr>
        <w:rPr>
          <w:lang w:val="en-US"/>
        </w:rPr>
      </w:pPr>
    </w:p>
    <w:p w14:paraId="37BC9E80" w14:textId="77777777" w:rsidR="00594ECA" w:rsidRDefault="00594ECA">
      <w:pPr>
        <w:rPr>
          <w:lang w:val="en-US"/>
        </w:rPr>
      </w:pPr>
    </w:p>
    <w:p w14:paraId="19CDD242" w14:textId="77777777" w:rsidR="00594ECA" w:rsidRDefault="00594ECA">
      <w:pPr>
        <w:rPr>
          <w:lang w:val="en-US"/>
        </w:rPr>
      </w:pPr>
    </w:p>
    <w:p w14:paraId="33917798" w14:textId="77777777" w:rsidR="00594ECA" w:rsidRDefault="00594ECA">
      <w:pPr>
        <w:rPr>
          <w:lang w:val="en-US"/>
        </w:rPr>
      </w:pPr>
    </w:p>
    <w:p w14:paraId="6C345A67" w14:textId="77777777" w:rsidR="00594ECA" w:rsidRDefault="00594ECA">
      <w:pPr>
        <w:rPr>
          <w:lang w:val="en-US"/>
        </w:rPr>
      </w:pPr>
    </w:p>
    <w:p w14:paraId="6CF8B418" w14:textId="77777777" w:rsidR="00594ECA" w:rsidRDefault="00594ECA">
      <w:pPr>
        <w:rPr>
          <w:lang w:val="en-US"/>
        </w:rPr>
      </w:pPr>
    </w:p>
    <w:p w14:paraId="5DABEA2B" w14:textId="77777777" w:rsidR="00594ECA" w:rsidRDefault="00594ECA">
      <w:pPr>
        <w:rPr>
          <w:lang w:val="en-US"/>
        </w:rPr>
      </w:pPr>
    </w:p>
    <w:p w14:paraId="5ED0F914" w14:textId="77777777" w:rsidR="00594ECA" w:rsidRDefault="00594ECA">
      <w:pPr>
        <w:rPr>
          <w:lang w:val="en-US"/>
        </w:rPr>
      </w:pPr>
    </w:p>
    <w:p w14:paraId="4B1691CD" w14:textId="77777777" w:rsidR="00594ECA" w:rsidRDefault="00594ECA">
      <w:pPr>
        <w:rPr>
          <w:lang w:val="en-US"/>
        </w:rPr>
      </w:pPr>
    </w:p>
    <w:p w14:paraId="3C04ECC4" w14:textId="77777777" w:rsidR="00594ECA" w:rsidRDefault="00594ECA">
      <w:pPr>
        <w:rPr>
          <w:lang w:val="en-US"/>
        </w:rPr>
      </w:pPr>
    </w:p>
    <w:p w14:paraId="10BB7DCA" w14:textId="77777777" w:rsidR="00594ECA" w:rsidRDefault="00594ECA">
      <w:pPr>
        <w:rPr>
          <w:lang w:val="en-US"/>
        </w:rPr>
      </w:pPr>
    </w:p>
    <w:p w14:paraId="2B0CB29F" w14:textId="77777777" w:rsidR="00594ECA" w:rsidRDefault="00594ECA">
      <w:pPr>
        <w:rPr>
          <w:lang w:val="en-US"/>
        </w:rPr>
      </w:pPr>
    </w:p>
    <w:p w14:paraId="6366E20A" w14:textId="77777777" w:rsidR="00594ECA" w:rsidRDefault="00594ECA">
      <w:pPr>
        <w:rPr>
          <w:lang w:val="en-US"/>
        </w:rPr>
      </w:pPr>
    </w:p>
    <w:p w14:paraId="3026CF61" w14:textId="77777777" w:rsidR="00594ECA" w:rsidRDefault="00594ECA">
      <w:pPr>
        <w:rPr>
          <w:lang w:val="en-US"/>
        </w:rPr>
      </w:pPr>
    </w:p>
    <w:p w14:paraId="68F52679" w14:textId="77777777" w:rsidR="00594ECA" w:rsidRDefault="00594ECA">
      <w:pPr>
        <w:rPr>
          <w:lang w:val="en-US"/>
        </w:rPr>
      </w:pPr>
    </w:p>
    <w:p w14:paraId="5150C516" w14:textId="77777777" w:rsidR="00594ECA" w:rsidRDefault="00594ECA">
      <w:pPr>
        <w:rPr>
          <w:lang w:val="en-US"/>
        </w:rPr>
      </w:pPr>
    </w:p>
    <w:p w14:paraId="4C58048C" w14:textId="77777777" w:rsidR="00594ECA" w:rsidRDefault="00594ECA">
      <w:pPr>
        <w:rPr>
          <w:lang w:val="en-US"/>
        </w:rPr>
      </w:pPr>
    </w:p>
    <w:p w14:paraId="65ADB90A" w14:textId="77777777" w:rsidR="00594ECA" w:rsidRDefault="00594ECA">
      <w:pPr>
        <w:rPr>
          <w:lang w:val="en-US"/>
        </w:rPr>
      </w:pPr>
    </w:p>
    <w:p w14:paraId="32521DEB" w14:textId="77777777" w:rsidR="00594ECA" w:rsidRDefault="00594ECA">
      <w:pPr>
        <w:rPr>
          <w:lang w:val="en-US"/>
        </w:rPr>
      </w:pPr>
    </w:p>
    <w:p w14:paraId="611B707F" w14:textId="77777777" w:rsidR="00594ECA" w:rsidRDefault="00594ECA">
      <w:pPr>
        <w:rPr>
          <w:lang w:val="en-US"/>
        </w:rPr>
      </w:pPr>
    </w:p>
    <w:p w14:paraId="44E30D67" w14:textId="77777777" w:rsidR="00594ECA" w:rsidRDefault="00594ECA">
      <w:pPr>
        <w:rPr>
          <w:lang w:val="en-US"/>
        </w:rPr>
      </w:pPr>
    </w:p>
    <w:p w14:paraId="0F458458" w14:textId="77777777" w:rsidR="00594ECA" w:rsidRDefault="00594ECA">
      <w:pPr>
        <w:rPr>
          <w:lang w:val="en-US"/>
        </w:rPr>
      </w:pPr>
    </w:p>
    <w:p w14:paraId="1842B673" w14:textId="77777777" w:rsidR="00594ECA" w:rsidRDefault="00594ECA">
      <w:pPr>
        <w:rPr>
          <w:lang w:val="en-US"/>
        </w:rPr>
      </w:pPr>
    </w:p>
    <w:p w14:paraId="7F06B312" w14:textId="77777777" w:rsidR="00594ECA" w:rsidRDefault="00594ECA">
      <w:pPr>
        <w:rPr>
          <w:lang w:val="en-US"/>
        </w:rPr>
      </w:pPr>
    </w:p>
    <w:p w14:paraId="01D4A734" w14:textId="77777777" w:rsidR="00594ECA" w:rsidRDefault="00594ECA">
      <w:pPr>
        <w:rPr>
          <w:lang w:val="en-US"/>
        </w:rPr>
      </w:pPr>
    </w:p>
    <w:p w14:paraId="03213CBC" w14:textId="77777777" w:rsidR="00594ECA" w:rsidRDefault="00594ECA">
      <w:pPr>
        <w:rPr>
          <w:lang w:val="en-US"/>
        </w:rPr>
      </w:pPr>
    </w:p>
    <w:p w14:paraId="4B5C69CB" w14:textId="77777777" w:rsidR="00594ECA" w:rsidRDefault="00594ECA">
      <w:pPr>
        <w:rPr>
          <w:lang w:val="en-US"/>
        </w:rPr>
      </w:pPr>
    </w:p>
    <w:p w14:paraId="254ECA16" w14:textId="77777777" w:rsidR="00594ECA" w:rsidRDefault="00594ECA">
      <w:pPr>
        <w:rPr>
          <w:lang w:val="en-US"/>
        </w:rPr>
      </w:pPr>
    </w:p>
    <w:p w14:paraId="7BE0E919" w14:textId="77777777" w:rsidR="00594ECA" w:rsidRDefault="00594ECA">
      <w:pPr>
        <w:rPr>
          <w:lang w:val="en-US"/>
        </w:rPr>
      </w:pPr>
    </w:p>
    <w:p w14:paraId="1342B4EC" w14:textId="77777777" w:rsidR="00594ECA" w:rsidRDefault="00594ECA">
      <w:pPr>
        <w:rPr>
          <w:lang w:val="en-US"/>
        </w:rPr>
      </w:pPr>
    </w:p>
    <w:p w14:paraId="49515EE8" w14:textId="77777777" w:rsidR="00594ECA" w:rsidRDefault="00594ECA">
      <w:pPr>
        <w:rPr>
          <w:lang w:val="en-US"/>
        </w:rPr>
      </w:pPr>
    </w:p>
    <w:p w14:paraId="552E52F6" w14:textId="77777777" w:rsidR="00594ECA" w:rsidRDefault="00594ECA">
      <w:pPr>
        <w:rPr>
          <w:lang w:val="en-US"/>
        </w:rPr>
      </w:pPr>
    </w:p>
    <w:p w14:paraId="2133690A" w14:textId="77777777" w:rsidR="00594ECA" w:rsidRDefault="00594ECA">
      <w:pPr>
        <w:rPr>
          <w:lang w:val="en-US"/>
        </w:rPr>
      </w:pPr>
    </w:p>
    <w:p w14:paraId="678B7D65" w14:textId="77777777" w:rsidR="00594ECA" w:rsidRDefault="00594ECA">
      <w:pPr>
        <w:rPr>
          <w:lang w:val="en-US"/>
        </w:rPr>
      </w:pPr>
    </w:p>
    <w:p w14:paraId="281A11B7" w14:textId="77777777" w:rsidR="00594ECA" w:rsidRDefault="00594ECA">
      <w:pPr>
        <w:rPr>
          <w:lang w:val="en-US"/>
        </w:rPr>
      </w:pPr>
    </w:p>
    <w:p w14:paraId="5B9BF40C" w14:textId="77777777" w:rsidR="00594ECA" w:rsidRDefault="00594ECA">
      <w:pPr>
        <w:rPr>
          <w:lang w:val="en-US"/>
        </w:rPr>
      </w:pPr>
    </w:p>
    <w:p w14:paraId="3C10F0A0" w14:textId="77777777" w:rsidR="00594ECA" w:rsidRDefault="00594ECA">
      <w:pPr>
        <w:rPr>
          <w:lang w:val="en-US"/>
        </w:rPr>
      </w:pPr>
    </w:p>
    <w:p w14:paraId="2A0D64A5" w14:textId="77777777" w:rsidR="00594ECA" w:rsidRDefault="00594ECA">
      <w:pPr>
        <w:rPr>
          <w:lang w:val="en-US"/>
        </w:rPr>
      </w:pPr>
    </w:p>
    <w:p w14:paraId="0C5FD356" w14:textId="77777777" w:rsidR="00594ECA" w:rsidRDefault="00594ECA">
      <w:pPr>
        <w:rPr>
          <w:lang w:val="en-US"/>
        </w:rPr>
      </w:pPr>
    </w:p>
    <w:p w14:paraId="22375377" w14:textId="77777777" w:rsidR="00594ECA" w:rsidRDefault="00594ECA">
      <w:pPr>
        <w:rPr>
          <w:lang w:val="en-US"/>
        </w:rPr>
      </w:pPr>
    </w:p>
    <w:p w14:paraId="257EC6DE" w14:textId="77777777" w:rsidR="00594ECA" w:rsidRDefault="00594ECA">
      <w:pPr>
        <w:rPr>
          <w:lang w:val="en-US"/>
        </w:rPr>
      </w:pPr>
    </w:p>
    <w:p w14:paraId="153732A8" w14:textId="77777777" w:rsidR="00594ECA" w:rsidRDefault="00594ECA">
      <w:pPr>
        <w:rPr>
          <w:lang w:val="en-US"/>
        </w:rPr>
      </w:pPr>
    </w:p>
    <w:p w14:paraId="4D06F309" w14:textId="77777777" w:rsidR="00594ECA" w:rsidRDefault="00594ECA">
      <w:pPr>
        <w:rPr>
          <w:lang w:val="en-US"/>
        </w:rPr>
      </w:pPr>
    </w:p>
    <w:p w14:paraId="761A051D" w14:textId="77777777" w:rsidR="00594ECA" w:rsidRDefault="00594ECA">
      <w:pPr>
        <w:rPr>
          <w:lang w:val="en-US"/>
        </w:rPr>
      </w:pPr>
    </w:p>
    <w:p w14:paraId="2AF913A0" w14:textId="77777777" w:rsidR="00594ECA" w:rsidRDefault="00594ECA">
      <w:pPr>
        <w:rPr>
          <w:lang w:val="en-US"/>
        </w:rPr>
      </w:pPr>
    </w:p>
    <w:p w14:paraId="376541FD" w14:textId="77777777" w:rsidR="00594ECA" w:rsidRDefault="00594ECA">
      <w:pPr>
        <w:rPr>
          <w:lang w:val="en-US"/>
        </w:rPr>
      </w:pPr>
    </w:p>
    <w:p w14:paraId="4206EE92" w14:textId="77777777" w:rsidR="00594ECA" w:rsidRDefault="00594ECA">
      <w:pPr>
        <w:rPr>
          <w:lang w:val="en-US"/>
        </w:rPr>
      </w:pPr>
    </w:p>
    <w:p w14:paraId="26CE0B0F" w14:textId="77777777" w:rsidR="00594ECA" w:rsidRDefault="00594ECA">
      <w:pPr>
        <w:rPr>
          <w:lang w:val="en-US"/>
        </w:rPr>
      </w:pPr>
    </w:p>
    <w:p w14:paraId="72CEBE80" w14:textId="77777777" w:rsidR="00594ECA" w:rsidRDefault="00594ECA">
      <w:pPr>
        <w:rPr>
          <w:lang w:val="en-US"/>
        </w:rPr>
      </w:pPr>
    </w:p>
    <w:p w14:paraId="42127412" w14:textId="77777777" w:rsidR="00594ECA" w:rsidRDefault="00594ECA">
      <w:pPr>
        <w:rPr>
          <w:lang w:val="en-US"/>
        </w:rPr>
      </w:pPr>
    </w:p>
    <w:p w14:paraId="4A797893" w14:textId="77777777" w:rsidR="00594ECA" w:rsidRDefault="00594ECA">
      <w:pPr>
        <w:rPr>
          <w:lang w:val="en-US"/>
        </w:rPr>
      </w:pPr>
    </w:p>
    <w:p w14:paraId="50DA6B52" w14:textId="77777777" w:rsidR="00594ECA" w:rsidRDefault="00594ECA">
      <w:pPr>
        <w:rPr>
          <w:lang w:val="en-US"/>
        </w:rPr>
      </w:pPr>
    </w:p>
    <w:p w14:paraId="3E29C0DA" w14:textId="77777777" w:rsidR="00594ECA" w:rsidRDefault="00594ECA">
      <w:pPr>
        <w:rPr>
          <w:lang w:val="en-US"/>
        </w:rPr>
      </w:pPr>
    </w:p>
    <w:p w14:paraId="1EDFF04E" w14:textId="77777777" w:rsidR="00594ECA" w:rsidRDefault="00594ECA">
      <w:pPr>
        <w:rPr>
          <w:lang w:val="en-US"/>
        </w:rPr>
      </w:pPr>
    </w:p>
    <w:p w14:paraId="3594CF07" w14:textId="77777777" w:rsidR="00594ECA" w:rsidRDefault="00594ECA">
      <w:pPr>
        <w:rPr>
          <w:lang w:val="en-US"/>
        </w:rPr>
      </w:pPr>
    </w:p>
    <w:p w14:paraId="5B57FFEA" w14:textId="77777777" w:rsidR="00594ECA" w:rsidRDefault="00594ECA">
      <w:pPr>
        <w:rPr>
          <w:lang w:val="en-US"/>
        </w:rPr>
      </w:pPr>
    </w:p>
    <w:p w14:paraId="0BFE693A" w14:textId="77777777" w:rsidR="00594ECA" w:rsidRDefault="00594ECA">
      <w:pPr>
        <w:rPr>
          <w:lang w:val="en-US"/>
        </w:rPr>
      </w:pPr>
    </w:p>
    <w:p w14:paraId="351E44DC" w14:textId="77777777" w:rsidR="00594ECA" w:rsidRDefault="00594ECA">
      <w:pPr>
        <w:rPr>
          <w:lang w:val="en-US"/>
        </w:rPr>
      </w:pPr>
    </w:p>
    <w:p w14:paraId="0DB2FF36" w14:textId="77777777" w:rsidR="00594ECA" w:rsidRDefault="00594ECA">
      <w:pPr>
        <w:rPr>
          <w:lang w:val="en-US"/>
        </w:rPr>
      </w:pPr>
    </w:p>
    <w:p w14:paraId="2E76B872" w14:textId="77777777" w:rsidR="00594ECA" w:rsidRDefault="00594ECA">
      <w:pPr>
        <w:rPr>
          <w:lang w:val="en-US"/>
        </w:rPr>
      </w:pPr>
    </w:p>
    <w:p w14:paraId="4F50DC5B" w14:textId="77777777" w:rsidR="00594ECA" w:rsidRDefault="00594ECA">
      <w:pPr>
        <w:rPr>
          <w:lang w:val="en-US"/>
        </w:rPr>
      </w:pPr>
    </w:p>
    <w:p w14:paraId="7D6FE49F" w14:textId="77777777" w:rsidR="00594ECA" w:rsidRDefault="00594ECA">
      <w:pPr>
        <w:rPr>
          <w:lang w:val="en-US"/>
        </w:rPr>
      </w:pPr>
    </w:p>
    <w:p w14:paraId="23A7F9C1" w14:textId="77777777" w:rsidR="00594ECA" w:rsidRDefault="00594ECA">
      <w:pPr>
        <w:rPr>
          <w:lang w:val="en-US"/>
        </w:rPr>
      </w:pPr>
    </w:p>
    <w:p w14:paraId="72EF2FDB" w14:textId="77777777" w:rsidR="00594ECA" w:rsidRDefault="00594ECA">
      <w:pPr>
        <w:rPr>
          <w:lang w:val="en-US"/>
        </w:rPr>
      </w:pPr>
    </w:p>
    <w:p w14:paraId="2B962720" w14:textId="77777777" w:rsidR="00594ECA" w:rsidRDefault="00594ECA">
      <w:pPr>
        <w:rPr>
          <w:lang w:val="en-US"/>
        </w:rPr>
      </w:pPr>
    </w:p>
    <w:p w14:paraId="3773C7EB" w14:textId="77777777" w:rsidR="00594ECA" w:rsidRDefault="00594ECA">
      <w:pPr>
        <w:rPr>
          <w:lang w:val="en-US"/>
        </w:rPr>
      </w:pPr>
    </w:p>
    <w:p w14:paraId="192B8914" w14:textId="77777777" w:rsidR="00594ECA" w:rsidRDefault="00594ECA">
      <w:pPr>
        <w:rPr>
          <w:lang w:val="en-US"/>
        </w:rPr>
      </w:pPr>
    </w:p>
    <w:p w14:paraId="650F2980" w14:textId="77777777" w:rsidR="00594ECA" w:rsidRDefault="00594ECA">
      <w:pPr>
        <w:rPr>
          <w:lang w:val="en-US"/>
        </w:rPr>
      </w:pPr>
    </w:p>
    <w:p w14:paraId="5B604E83" w14:textId="77777777" w:rsidR="00594ECA" w:rsidRDefault="00594ECA">
      <w:pPr>
        <w:rPr>
          <w:lang w:val="en-US"/>
        </w:rPr>
      </w:pPr>
    </w:p>
    <w:p w14:paraId="55F15182" w14:textId="77777777" w:rsidR="00594ECA" w:rsidRDefault="00594ECA">
      <w:pPr>
        <w:rPr>
          <w:lang w:val="en-US"/>
        </w:rPr>
      </w:pPr>
    </w:p>
    <w:p w14:paraId="53B4E33A" w14:textId="77777777" w:rsidR="00594ECA" w:rsidRDefault="00594ECA">
      <w:pPr>
        <w:rPr>
          <w:lang w:val="en-US"/>
        </w:rPr>
      </w:pPr>
    </w:p>
    <w:p w14:paraId="4A1E03B5" w14:textId="25D0BB79" w:rsidR="002B3CE1" w:rsidRPr="006076F4" w:rsidRDefault="006F074D">
      <w:pPr>
        <w:rPr>
          <w:lang w:val="en-US"/>
        </w:rPr>
      </w:pPr>
      <w:r>
        <w:rPr>
          <w:noProof/>
          <w:sz w:val="20"/>
          <w:szCs w:val="20"/>
        </w:rPr>
        <mc:AlternateContent>
          <mc:Choice Requires="wps">
            <w:drawing>
              <wp:anchor distT="0" distB="0" distL="114300" distR="114300" simplePos="0" relativeHeight="251676672" behindDoc="0" locked="0" layoutInCell="1" allowOverlap="1" wp14:anchorId="6FC16A58" wp14:editId="7E0ACFE4">
                <wp:simplePos x="0" y="0"/>
                <wp:positionH relativeFrom="margin">
                  <wp:posOffset>28575</wp:posOffset>
                </wp:positionH>
                <wp:positionV relativeFrom="paragraph">
                  <wp:posOffset>1238250</wp:posOffset>
                </wp:positionV>
                <wp:extent cx="6254750" cy="5353050"/>
                <wp:effectExtent l="0" t="0" r="0" b="0"/>
                <wp:wrapNone/>
                <wp:docPr id="100000078" name="Text Box 3"/>
                <wp:cNvGraphicFramePr/>
                <a:graphic xmlns:a="http://schemas.openxmlformats.org/drawingml/2006/main">
                  <a:graphicData uri="http://schemas.microsoft.com/office/word/2010/wordprocessingShape">
                    <wps:wsp>
                      <wps:cNvSpPr txBox="1"/>
                      <wps:spPr>
                        <a:xfrm>
                          <a:off x="0" y="0"/>
                          <a:ext cx="6254750" cy="5353050"/>
                        </a:xfrm>
                        <a:prstGeom prst="rect">
                          <a:avLst/>
                        </a:prstGeom>
                        <a:noFill/>
                        <a:ln w="6350">
                          <a:noFill/>
                        </a:ln>
                      </wps:spPr>
                      <wps:txbx>
                        <w:txbxContent>
                          <w:p w14:paraId="779F6AF8" w14:textId="77777777" w:rsidR="006F074D" w:rsidRDefault="006F074D" w:rsidP="006F074D">
                            <w:r w:rsidRPr="006F074D">
                              <w:rPr>
                                <w:sz w:val="24"/>
                                <w:szCs w:val="24"/>
                              </w:rPr>
                              <w:t>1</w:t>
                            </w:r>
                            <w:r w:rsidRPr="006F074D">
                              <w:rPr>
                                <w:sz w:val="24"/>
                                <w:szCs w:val="24"/>
                                <w:vertAlign w:val="superscript"/>
                              </w:rPr>
                              <w:t>st</w:t>
                            </w:r>
                            <w:r>
                              <w:t xml:space="preserve"> </w:t>
                            </w:r>
                            <w:r w:rsidRPr="006F074D">
                              <w:rPr>
                                <w:sz w:val="24"/>
                                <w:szCs w:val="24"/>
                              </w:rPr>
                              <w:t>November 2025</w:t>
                            </w:r>
                          </w:p>
                          <w:p w14:paraId="47B264D5" w14:textId="28F5C551" w:rsidR="006F074D" w:rsidRPr="00733CC8" w:rsidRDefault="006F074D" w:rsidP="006F074D">
                            <w:pPr>
                              <w:spacing w:line="278" w:lineRule="auto"/>
                            </w:pPr>
                            <w:r w:rsidRPr="00733CC8">
                              <w:t>Dear Mr. Kwei-Nortey,</w:t>
                            </w:r>
                          </w:p>
                          <w:p w14:paraId="37A81ECD" w14:textId="77777777" w:rsidR="006F074D" w:rsidRDefault="006F074D" w:rsidP="006F074D">
                            <w:pPr>
                              <w:spacing w:line="278" w:lineRule="auto"/>
                              <w:jc w:val="center"/>
                              <w:rPr>
                                <w:b/>
                                <w:bCs/>
                                <w:sz w:val="32"/>
                                <w:szCs w:val="32"/>
                                <w:u w:val="single"/>
                              </w:rPr>
                            </w:pPr>
                          </w:p>
                          <w:p w14:paraId="5C4801C7" w14:textId="0B9A4079" w:rsidR="006F074D" w:rsidRDefault="006F074D" w:rsidP="006F074D">
                            <w:pPr>
                              <w:spacing w:line="278" w:lineRule="auto"/>
                              <w:jc w:val="center"/>
                              <w:rPr>
                                <w:b/>
                                <w:bCs/>
                                <w:sz w:val="32"/>
                                <w:szCs w:val="32"/>
                                <w:u w:val="single"/>
                              </w:rPr>
                            </w:pPr>
                            <w:r w:rsidRPr="00733CC8">
                              <w:rPr>
                                <w:b/>
                                <w:bCs/>
                                <w:sz w:val="32"/>
                                <w:szCs w:val="32"/>
                                <w:u w:val="single"/>
                              </w:rPr>
                              <w:t>Termination of Employment</w:t>
                            </w:r>
                          </w:p>
                          <w:p w14:paraId="2CA2208A" w14:textId="77777777" w:rsidR="006F074D" w:rsidRPr="00733CC8" w:rsidRDefault="006F074D" w:rsidP="006F074D">
                            <w:pPr>
                              <w:spacing w:line="278" w:lineRule="auto"/>
                            </w:pPr>
                            <w:r w:rsidRPr="00733CC8">
                              <w:t>This letter serves as formal notification of the termination of your employment with Ampah Prah Mortuary, effective immediately.</w:t>
                            </w:r>
                          </w:p>
                          <w:p w14:paraId="62C72652" w14:textId="77777777" w:rsidR="006F074D" w:rsidRPr="00733CC8" w:rsidRDefault="006F074D" w:rsidP="006F074D">
                            <w:pPr>
                              <w:spacing w:line="278" w:lineRule="auto"/>
                            </w:pPr>
                            <w:r w:rsidRPr="00733CC8">
                              <w:t>This decision has been taken due to your unacceptable conduct and neglect of duty while on assignment. It has come to management’s attention that you left the facility unattended, consumed alcohol during working hours, and treated clients and visitors with disrespect and indignity. These actions constitute gross misconduct and a serious breach of company policies and professional ethics.</w:t>
                            </w:r>
                          </w:p>
                          <w:p w14:paraId="0D160FFA" w14:textId="5C6338EE" w:rsidR="006F074D" w:rsidRPr="00733CC8" w:rsidRDefault="006F074D" w:rsidP="006F074D">
                            <w:pPr>
                              <w:spacing w:line="278" w:lineRule="auto"/>
                            </w:pPr>
                            <w:r w:rsidRPr="00733CC8">
                              <w:t>Ampah Prah Mortuary maintains a high standard of professionalism and care in dealing with grieving families and the public. Your behaviour has not only violated these standards but also brought disrepute to the facility.</w:t>
                            </w:r>
                          </w:p>
                          <w:p w14:paraId="226FAAC9" w14:textId="77777777" w:rsidR="006F074D" w:rsidRPr="00733CC8" w:rsidRDefault="006F074D" w:rsidP="006F074D">
                            <w:pPr>
                              <w:spacing w:line="278" w:lineRule="auto"/>
                            </w:pPr>
                            <w:r w:rsidRPr="00733CC8">
                              <w:t>You are therefore directed to hand over any property or materials belonging to Ampah Prah Mortuary to the management immediately. Any outstanding remuneration due to you up to the date of termination will be processed accordingly.</w:t>
                            </w:r>
                          </w:p>
                          <w:p w14:paraId="30F7A701" w14:textId="77777777" w:rsidR="006F074D" w:rsidRPr="00733CC8" w:rsidRDefault="006F074D" w:rsidP="006F074D">
                            <w:pPr>
                              <w:spacing w:line="278" w:lineRule="auto"/>
                            </w:pPr>
                            <w:r w:rsidRPr="00733CC8">
                              <w:t>We regret that this action has become necessary, but it is taken in the best interest of the facility and its reputation.</w:t>
                            </w:r>
                          </w:p>
                          <w:p w14:paraId="27CE9DDE" w14:textId="56EF25DC" w:rsidR="006F074D" w:rsidRPr="00733CC8" w:rsidRDefault="006F074D" w:rsidP="006F074D">
                            <w:pPr>
                              <w:spacing w:line="278" w:lineRule="auto"/>
                            </w:pPr>
                            <w:r w:rsidRPr="00733CC8">
                              <w:t>Yours sincerely,</w:t>
                            </w:r>
                            <w:r w:rsidRPr="00733CC8">
                              <w:br/>
                              <w:t>George Appiah Prah</w:t>
                            </w:r>
                            <w:r w:rsidRPr="00733CC8">
                              <w:br/>
                              <w:t>Manager</w:t>
                            </w:r>
                          </w:p>
                          <w:p w14:paraId="7235369D" w14:textId="77777777" w:rsidR="003D1780" w:rsidRDefault="003D1780" w:rsidP="003D17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C16A58" id="_x0000_t202" coordsize="21600,21600" o:spt="202" path="m,l,21600r21600,l21600,xe">
                <v:stroke joinstyle="miter"/>
                <v:path gradientshapeok="t" o:connecttype="rect"/>
              </v:shapetype>
              <v:shape id="Text Box 3" o:spid="_x0000_s1026" type="#_x0000_t202" style="position:absolute;margin-left:2.25pt;margin-top:97.5pt;width:492.5pt;height:421.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" filled="f" stroked="f" strokeweight=".5pt">
                <v:textbox>
                  <w:txbxContent>
                    <w:p w14:paraId="779F6AF8" w14:textId="77777777" w:rsidR="006F074D" w:rsidRDefault="006F074D" w:rsidP="006F074D">
                      <w:r w:rsidRPr="006F074D">
                        <w:rPr>
                          <w:sz w:val="24"/>
                          <w:szCs w:val="24"/>
                        </w:rPr>
                        <w:t>1</w:t>
                      </w:r>
                      <w:r w:rsidRPr="006F074D">
                        <w:rPr>
                          <w:sz w:val="24"/>
                          <w:szCs w:val="24"/>
                          <w:vertAlign w:val="superscript"/>
                        </w:rPr>
                        <w:t>st</w:t>
                      </w:r>
                      <w:r>
                        <w:t xml:space="preserve"> </w:t>
                      </w:r>
                      <w:r w:rsidRPr="006F074D">
                        <w:rPr>
                          <w:sz w:val="24"/>
                          <w:szCs w:val="24"/>
                        </w:rPr>
                        <w:t>November 2025</w:t>
                      </w:r>
                    </w:p>
                    <w:p w14:paraId="47B264D5" w14:textId="28F5C551" w:rsidR="006F074D" w:rsidRPr="00733CC8" w:rsidRDefault="006F074D" w:rsidP="006F074D">
                      <w:pPr>
                        <w:spacing w:line="278" w:lineRule="auto"/>
                      </w:pPr>
                      <w:r w:rsidRPr="00733CC8">
                        <w:t>Dear Mr. Kwei-Nortey,</w:t>
                      </w:r>
                    </w:p>
                    <w:p w14:paraId="37A81ECD" w14:textId="77777777" w:rsidR="006F074D" w:rsidRDefault="006F074D" w:rsidP="006F074D">
                      <w:pPr>
                        <w:spacing w:line="278" w:lineRule="auto"/>
                        <w:jc w:val="center"/>
                        <w:rPr>
                          <w:b/>
                          <w:bCs/>
                          <w:sz w:val="32"/>
                          <w:szCs w:val="32"/>
                          <w:u w:val="single"/>
                        </w:rPr>
                      </w:pPr>
                    </w:p>
                    <w:p w14:paraId="5C4801C7" w14:textId="0B9A4079" w:rsidR="006F074D" w:rsidRDefault="006F074D" w:rsidP="006F074D">
                      <w:pPr>
                        <w:spacing w:line="278" w:lineRule="auto"/>
                        <w:jc w:val="center"/>
                        <w:rPr>
                          <w:b/>
                          <w:bCs/>
                          <w:sz w:val="32"/>
                          <w:szCs w:val="32"/>
                          <w:u w:val="single"/>
                        </w:rPr>
                      </w:pPr>
                      <w:r w:rsidRPr="00733CC8">
                        <w:rPr>
                          <w:b/>
                          <w:bCs/>
                          <w:sz w:val="32"/>
                          <w:szCs w:val="32"/>
                          <w:u w:val="single"/>
                        </w:rPr>
                        <w:t>Termination of Employment</w:t>
                      </w:r>
                    </w:p>
                    <w:p w14:paraId="2CA2208A" w14:textId="77777777" w:rsidR="006F074D" w:rsidRPr="00733CC8" w:rsidRDefault="006F074D" w:rsidP="006F074D">
                      <w:pPr>
                        <w:spacing w:line="278" w:lineRule="auto"/>
                      </w:pPr>
                      <w:r w:rsidRPr="00733CC8">
                        <w:t>This letter serves as formal notification of the termination of your employment with Ampah Prah Mortuary, effective immediately.</w:t>
                      </w:r>
                    </w:p>
                    <w:p w14:paraId="62C72652" w14:textId="77777777" w:rsidR="006F074D" w:rsidRPr="00733CC8" w:rsidRDefault="006F074D" w:rsidP="006F074D">
                      <w:pPr>
                        <w:spacing w:line="278" w:lineRule="auto"/>
                      </w:pPr>
                      <w:r w:rsidRPr="00733CC8">
                        <w:t>This decision has been taken due to your unacceptable conduct and neglect of duty while on assignment. It has come to management’s attention that you left the facility unattended, consumed alcohol during working hours, and treated clients and visitors with disrespect and indignity. These actions constitute gross misconduct and a serious breach of company policies and professional ethics.</w:t>
                      </w:r>
                    </w:p>
                    <w:p w14:paraId="0D160FFA" w14:textId="5C6338EE" w:rsidR="006F074D" w:rsidRPr="00733CC8" w:rsidRDefault="006F074D" w:rsidP="006F074D">
                      <w:pPr>
                        <w:spacing w:line="278" w:lineRule="auto"/>
                      </w:pPr>
                      <w:r w:rsidRPr="00733CC8">
                        <w:t>Ampah Prah Mortuary maintains a high standard of professionalism and care in dealing with grieving families and the public. Your behaviour has not only violated these standards but also brought disrepute to the facility.</w:t>
                      </w:r>
                    </w:p>
                    <w:p w14:paraId="226FAAC9" w14:textId="77777777" w:rsidR="006F074D" w:rsidRPr="00733CC8" w:rsidRDefault="006F074D" w:rsidP="006F074D">
                      <w:pPr>
                        <w:spacing w:line="278" w:lineRule="auto"/>
                      </w:pPr>
                      <w:r w:rsidRPr="00733CC8">
                        <w:t>You are therefore directed to hand over any property or materials belonging to Ampah Prah Mortuary to the management immediately. Any outstanding remuneration due to you up to the date of termination will be processed accordingly.</w:t>
                      </w:r>
                    </w:p>
                    <w:p w14:paraId="30F7A701" w14:textId="77777777" w:rsidR="006F074D" w:rsidRPr="00733CC8" w:rsidRDefault="006F074D" w:rsidP="006F074D">
                      <w:pPr>
                        <w:spacing w:line="278" w:lineRule="auto"/>
                      </w:pPr>
                      <w:r w:rsidRPr="00733CC8">
                        <w:t>We regret that this action has become necessary, but it is taken in the best interest of the facility and its reputation.</w:t>
                      </w:r>
                    </w:p>
                    <w:p w14:paraId="27CE9DDE" w14:textId="56EF25DC" w:rsidR="006F074D" w:rsidRPr="00733CC8" w:rsidRDefault="006F074D" w:rsidP="006F074D">
                      <w:pPr>
                        <w:spacing w:line="278" w:lineRule="auto"/>
                      </w:pPr>
                      <w:r w:rsidRPr="00733CC8">
                        <w:t>Yours sincerely,</w:t>
                      </w:r>
                      <w:r w:rsidRPr="00733CC8">
                        <w:br/>
                        <w:t>George Appiah Prah</w:t>
                      </w:r>
                      <w:r w:rsidRPr="00733CC8">
                        <w:br/>
                        <w:t>Manager</w:t>
                      </w:r>
                    </w:p>
                    <w:p w14:paraId="7235369D" w14:textId="77777777" w:rsidR="003D1780" w:rsidRDefault="003D1780" w:rsidP="003D1780"/>
                  </w:txbxContent>
                </v:textbox>
                <w10:wrap anchorx="margin"/>
              </v:shape>
            </w:pict>
          </mc:Fallback>
        </mc:AlternateContent>
      </w:r>
      <w:r w:rsidR="007A2B5B">
        <w:rPr>
          <w:noProof/>
        </w:rPr>
        <mc:AlternateContent>
          <mc:Choice Requires="wps">
            <w:drawing>
              <wp:anchor distT="0" distB="0" distL="114300" distR="114300" simplePos="0" relativeHeight="251666432" behindDoc="0" locked="0" layoutInCell="1" allowOverlap="1" wp14:anchorId="4C2193AC" wp14:editId="16AFE775">
                <wp:simplePos x="0" y="0"/>
                <wp:positionH relativeFrom="margin">
                  <wp:align>left</wp:align>
                </wp:positionH>
                <wp:positionV relativeFrom="paragraph">
                  <wp:posOffset>5993130</wp:posOffset>
                </wp:positionV>
                <wp:extent cx="1666875" cy="1041400"/>
                <wp:effectExtent l="0" t="0" r="0" b="6350"/>
                <wp:wrapNone/>
                <wp:docPr id="395609278" name="Text Box 4"/>
                <wp:cNvGraphicFramePr/>
                <a:graphic xmlns:a="http://schemas.openxmlformats.org/drawingml/2006/main">
                  <a:graphicData uri="http://schemas.microsoft.com/office/word/2010/wordprocessingShape">
                    <wps:wsp>
                      <wps:cNvSpPr txBox="1"/>
                      <wps:spPr>
                        <a:xfrm>
                          <a:off x="0" y="0"/>
                          <a:ext cx="1666875" cy="1041400"/>
                        </a:xfrm>
                        <a:prstGeom prst="rect">
                          <a:avLst/>
                        </a:prstGeom>
                        <a:noFill/>
                        <a:ln w="6350">
                          <a:noFill/>
                        </a:ln>
                      </wps:spPr>
                      <wps:txbx>
                        <w:txbxContent>
                          <w:p w14:paraId="2880EC8D" w14:textId="42E50480" w:rsidR="005411FD" w:rsidRPr="006162F0" w:rsidRDefault="005411FD" w:rsidP="005411FD">
                            <w:pPr>
                              <w:spacing w:after="0" w:line="11" w:lineRule="atLeast"/>
                              <w:rPr>
                                <w:rFonts w:cstheme="minorHAns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193AC" id="Text Box 4" o:spid="_x0000_s1027" type="#_x0000_t202" style="position:absolute;margin-left:0;margin-top:471.9pt;width:131.25pt;height:8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" filled="f" stroked="f" strokeweight=".5pt">
                <v:textbox>
                  <w:txbxContent>
                    <w:p w14:paraId="2880EC8D" w14:textId="42E50480" w:rsidR="005411FD" w:rsidRPr="006162F0" w:rsidRDefault="005411FD" w:rsidP="005411FD">
                      <w:pPr>
                        <w:spacing w:after="0" w:line="11" w:lineRule="atLeast"/>
                        <w:rPr>
                          <w:rFonts w:cstheme="minorHAnsi"/>
                          <w:sz w:val="24"/>
                          <w:szCs w:val="24"/>
                        </w:rPr>
                      </w:pPr>
                    </w:p>
                  </w:txbxContent>
                </v:textbox>
                <w10:wrap anchorx="margin"/>
              </v:shape>
            </w:pict>
          </mc:Fallback>
        </mc:AlternateContent>
      </w:r>
      <w:r w:rsidR="006162F0">
        <w:rPr>
          <w:noProof/>
        </w:rPr>
        <mc:AlternateContent>
          <mc:Choice Requires="wps">
            <w:drawing>
              <wp:anchor distT="0" distB="0" distL="114300" distR="114300" simplePos="0" relativeHeight="251677696" behindDoc="0" locked="0" layoutInCell="1" allowOverlap="1" wp14:anchorId="6AF20C02" wp14:editId="6C7E708A">
                <wp:simplePos x="0" y="0"/>
                <wp:positionH relativeFrom="column">
                  <wp:posOffset>-594995</wp:posOffset>
                </wp:positionH>
                <wp:positionV relativeFrom="paragraph">
                  <wp:posOffset>629285</wp:posOffset>
                </wp:positionV>
                <wp:extent cx="1286539" cy="372140"/>
                <wp:effectExtent l="0" t="0" r="8890" b="8890"/>
                <wp:wrapNone/>
                <wp:docPr id="487034148" name="Text Box 1"/>
                <wp:cNvGraphicFramePr/>
                <a:graphic xmlns:a="http://schemas.openxmlformats.org/drawingml/2006/main">
                  <a:graphicData uri="http://schemas.microsoft.com/office/word/2010/wordprocessingShape">
                    <wps:wsp>
                      <wps:cNvSpPr txBox="1"/>
                      <wps:spPr>
                        <a:xfrm>
                          <a:off x="0" y="0"/>
                          <a:ext cx="1286539" cy="372140"/>
                        </a:xfrm>
                        <a:prstGeom prst="rect">
                          <a:avLst/>
                        </a:prstGeom>
                        <a:solidFill>
                          <a:schemeClr val="lt1"/>
                        </a:solidFill>
                        <a:ln w="6350">
                          <a:noFill/>
                        </a:ln>
                      </wps:spPr>
                      <wps:txbx>
                        <w:txbxContent>
                          <w:p w14:paraId="2A7B0D16" w14:textId="26469D59" w:rsidR="00C7071E" w:rsidRPr="002B4CC6" w:rsidRDefault="00C7071E">
                            <w:pPr>
                              <w:rPr>
                                <w:rFonts w:ascii="Bradley Hand ITC" w:eastAsia="Microsoft Yi Baiti" w:hAnsi="Bradley Hand ITC" w:cstheme="minorHAnsi"/>
                                <w:b/>
                                <w:bCs/>
                                <w:i/>
                                <w:iCs/>
                                <w:color w:val="DB5374"/>
                                <w:lang w:val="en-US"/>
                              </w:rPr>
                            </w:pPr>
                            <w:r w:rsidRPr="002B4CC6">
                              <w:rPr>
                                <w:rFonts w:ascii="Bradley Hand ITC" w:eastAsia="Microsoft Yi Baiti" w:hAnsi="Bradley Hand ITC" w:cstheme="minorHAnsi"/>
                                <w:b/>
                                <w:bCs/>
                                <w:i/>
                                <w:iCs/>
                                <w:color w:val="DB5374"/>
                                <w:lang w:val="en-US"/>
                              </w:rPr>
                              <w:t>Live As You 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20C02" id="Text Box 1" o:spid="_x0000_s1028" type="#_x0000_t202" style="position:absolute;margin-left:-46.85pt;margin-top:49.55pt;width:101.3pt;height:29.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" fillcolor="white [3201]" stroked="f" strokeweight=".5pt">
                <v:textbox>
                  <w:txbxContent>
                    <w:p w14:paraId="2A7B0D16" w14:textId="26469D59" w:rsidR="00C7071E" w:rsidRPr="002B4CC6" w:rsidRDefault="00C7071E">
                      <w:pPr>
                        <w:rPr>
                          <w:rFonts w:ascii="Bradley Hand ITC" w:eastAsia="Microsoft Yi Baiti" w:hAnsi="Bradley Hand ITC" w:cstheme="minorHAnsi"/>
                          <w:b/>
                          <w:bCs/>
                          <w:i/>
                          <w:iCs/>
                          <w:color w:val="DB5374"/>
                          <w:lang w:val="en-US"/>
                        </w:rPr>
                      </w:pPr>
                      <w:r w:rsidRPr="002B4CC6">
                        <w:rPr>
                          <w:rFonts w:ascii="Bradley Hand ITC" w:eastAsia="Microsoft Yi Baiti" w:hAnsi="Bradley Hand ITC" w:cstheme="minorHAnsi"/>
                          <w:b/>
                          <w:bCs/>
                          <w:i/>
                          <w:iCs/>
                          <w:color w:val="DB5374"/>
                          <w:lang w:val="en-US"/>
                        </w:rPr>
                        <w:t>Live As You Rest</w:t>
                      </w:r>
                    </w:p>
                  </w:txbxContent>
                </v:textbox>
              </v:shape>
            </w:pict>
          </mc:Fallback>
        </mc:AlternateContent>
      </w:r>
      <w:r w:rsidR="006162F0">
        <w:rPr>
          <w:noProof/>
        </w:rPr>
        <w:drawing>
          <wp:anchor distT="0" distB="0" distL="114300" distR="114300" simplePos="0" relativeHeight="251659264" behindDoc="1" locked="0" layoutInCell="1" allowOverlap="1" wp14:anchorId="092A78AE" wp14:editId="15B3505B">
            <wp:simplePos x="0" y="0"/>
            <wp:positionH relativeFrom="column">
              <wp:posOffset>-449580</wp:posOffset>
            </wp:positionH>
            <wp:positionV relativeFrom="paragraph">
              <wp:posOffset>-139700</wp:posOffset>
            </wp:positionV>
            <wp:extent cx="905201" cy="776176"/>
            <wp:effectExtent l="0" t="0" r="9525" b="5080"/>
            <wp:wrapNone/>
            <wp:docPr id="1044693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3952" name="Graphic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905201" cy="776176"/>
                    </a:xfrm>
                    <a:prstGeom prst="rect">
                      <a:avLst/>
                    </a:prstGeom>
                  </pic:spPr>
                </pic:pic>
              </a:graphicData>
            </a:graphic>
            <wp14:sizeRelH relativeFrom="margin">
              <wp14:pctWidth>0</wp14:pctWidth>
            </wp14:sizeRelH>
            <wp14:sizeRelV relativeFrom="margin">
              <wp14:pctHeight>0</wp14:pctHeight>
            </wp14:sizeRelV>
          </wp:anchor>
        </w:drawing>
      </w:r>
      <w:r w:rsidR="006162F0" w:rsidRPr="00940BFF">
        <w:rPr>
          <w:noProof/>
          <w:color w:val="241B15"/>
        </w:rPr>
        <mc:AlternateContent>
          <mc:Choice Requires="wps">
            <w:drawing>
              <wp:anchor distT="0" distB="0" distL="114300" distR="114300" simplePos="0" relativeHeight="251661312" behindDoc="0" locked="0" layoutInCell="1" allowOverlap="1" wp14:anchorId="40D1E540" wp14:editId="5085003B">
                <wp:simplePos x="0" y="0"/>
                <wp:positionH relativeFrom="margin">
                  <wp:posOffset>523875</wp:posOffset>
                </wp:positionH>
                <wp:positionV relativeFrom="paragraph">
                  <wp:posOffset>-123825</wp:posOffset>
                </wp:positionV>
                <wp:extent cx="3133725" cy="464185"/>
                <wp:effectExtent l="0" t="0" r="0" b="0"/>
                <wp:wrapNone/>
                <wp:docPr id="2082132400" name="Text Box 1"/>
                <wp:cNvGraphicFramePr/>
                <a:graphic xmlns:a="http://schemas.openxmlformats.org/drawingml/2006/main">
                  <a:graphicData uri="http://schemas.microsoft.com/office/word/2010/wordprocessingShape">
                    <wps:wsp>
                      <wps:cNvSpPr txBox="1"/>
                      <wps:spPr>
                        <a:xfrm>
                          <a:off x="0" y="0"/>
                          <a:ext cx="3133725" cy="464185"/>
                        </a:xfrm>
                        <a:prstGeom prst="rect">
                          <a:avLst/>
                        </a:prstGeom>
                        <a:noFill/>
                        <a:ln w="6350">
                          <a:noFill/>
                        </a:ln>
                      </wps:spPr>
                      <wps:txbx>
                        <w:txbxContent>
                          <w:p w14:paraId="6B08853B" w14:textId="421588BF" w:rsidR="00D050A7" w:rsidRPr="00C7071E" w:rsidRDefault="009B7F72" w:rsidP="00D050A7">
                            <w:pPr>
                              <w:rPr>
                                <w:rFonts w:ascii="Baskerville Old Face" w:eastAsia="Microsoft Yi Baiti" w:hAnsi="Baskerville Old Face"/>
                                <w:b/>
                                <w:bCs/>
                                <w:color w:val="AE2F3C"/>
                                <w:sz w:val="36"/>
                                <w:szCs w:val="36"/>
                                <w:lang w:val="en-US"/>
                              </w:rPr>
                            </w:pPr>
                            <w:r w:rsidRPr="00C7071E">
                              <w:rPr>
                                <w:rFonts w:ascii="Baskerville Old Face" w:eastAsia="Microsoft Yi Baiti" w:hAnsi="Baskerville Old Face"/>
                                <w:b/>
                                <w:bCs/>
                                <w:color w:val="AE2F3C"/>
                                <w:sz w:val="44"/>
                                <w:szCs w:val="44"/>
                                <w:lang w:val="en-US"/>
                              </w:rPr>
                              <w:t>A</w:t>
                            </w:r>
                            <w:r w:rsidRPr="00C7071E">
                              <w:rPr>
                                <w:rFonts w:ascii="Baskerville Old Face" w:eastAsia="Microsoft Yi Baiti" w:hAnsi="Baskerville Old Face"/>
                                <w:b/>
                                <w:bCs/>
                                <w:color w:val="AE2F3C"/>
                                <w:sz w:val="36"/>
                                <w:szCs w:val="36"/>
                                <w:lang w:val="en-US"/>
                              </w:rPr>
                              <w:t>MPAH PRAH MORTUARY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1E540" id="_x0000_s1029" type="#_x0000_t202" style="position:absolute;margin-left:41.25pt;margin-top:-9.75pt;width:246.75pt;height:36.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5Q/Gw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" filled="f" stroked="f" strokeweight=".5pt">
                <v:textbox>
                  <w:txbxContent>
                    <w:p w14:paraId="6B08853B" w14:textId="421588BF" w:rsidR="00D050A7" w:rsidRPr="00C7071E" w:rsidRDefault="009B7F72" w:rsidP="00D050A7">
                      <w:pPr>
                        <w:rPr>
                          <w:rFonts w:ascii="Baskerville Old Face" w:eastAsia="Microsoft Yi Baiti" w:hAnsi="Baskerville Old Face"/>
                          <w:b/>
                          <w:bCs/>
                          <w:color w:val="AE2F3C"/>
                          <w:sz w:val="36"/>
                          <w:szCs w:val="36"/>
                          <w:lang w:val="en-US"/>
                        </w:rPr>
                      </w:pPr>
                      <w:r w:rsidRPr="00C7071E">
                        <w:rPr>
                          <w:rFonts w:ascii="Baskerville Old Face" w:eastAsia="Microsoft Yi Baiti" w:hAnsi="Baskerville Old Face"/>
                          <w:b/>
                          <w:bCs/>
                          <w:color w:val="AE2F3C"/>
                          <w:sz w:val="44"/>
                          <w:szCs w:val="44"/>
                          <w:lang w:val="en-US"/>
                        </w:rPr>
                        <w:t>A</w:t>
                      </w:r>
                      <w:r w:rsidRPr="00C7071E">
                        <w:rPr>
                          <w:rFonts w:ascii="Baskerville Old Face" w:eastAsia="Microsoft Yi Baiti" w:hAnsi="Baskerville Old Face"/>
                          <w:b/>
                          <w:bCs/>
                          <w:color w:val="AE2F3C"/>
                          <w:sz w:val="36"/>
                          <w:szCs w:val="36"/>
                          <w:lang w:val="en-US"/>
                        </w:rPr>
                        <w:t>MPAH PRAH MORTUARY</w:t>
                      </w:r>
                    </w:p>
                  </w:txbxContent>
                </v:textbox>
                <w10:wrap anchorx="margin"/>
              </v:shape>
            </w:pict>
          </mc:Fallback>
        </mc:AlternateContent>
      </w:r>
      <w:r w:rsidR="00C7071E" w:rsidRPr="00C556D8">
        <w:rPr>
          <w:noProof/>
          <w:color w:val="9A6B2C"/>
        </w:rPr>
        <mc:AlternateContent>
          <mc:Choice Requires="wps">
            <w:drawing>
              <wp:anchor distT="0" distB="0" distL="114300" distR="114300" simplePos="0" relativeHeight="251671552" behindDoc="0" locked="0" layoutInCell="1" allowOverlap="1" wp14:anchorId="70E672AF" wp14:editId="0200D610">
                <wp:simplePos x="0" y="0"/>
                <wp:positionH relativeFrom="margin">
                  <wp:align>right</wp:align>
                </wp:positionH>
                <wp:positionV relativeFrom="paragraph">
                  <wp:posOffset>7612912</wp:posOffset>
                </wp:positionV>
                <wp:extent cx="2104051" cy="435610"/>
                <wp:effectExtent l="0" t="0" r="0" b="2540"/>
                <wp:wrapNone/>
                <wp:docPr id="1466969142" name="Text Box 6"/>
                <wp:cNvGraphicFramePr/>
                <a:graphic xmlns:a="http://schemas.openxmlformats.org/drawingml/2006/main">
                  <a:graphicData uri="http://schemas.microsoft.com/office/word/2010/wordprocessingShape">
                    <wps:wsp>
                      <wps:cNvSpPr txBox="1"/>
                      <wps:spPr>
                        <a:xfrm>
                          <a:off x="0" y="0"/>
                          <a:ext cx="2104051" cy="435610"/>
                        </a:xfrm>
                        <a:prstGeom prst="rect">
                          <a:avLst/>
                        </a:prstGeom>
                        <a:noFill/>
                        <a:ln w="6350">
                          <a:noFill/>
                        </a:ln>
                      </wps:spPr>
                      <wps:txbx>
                        <w:txbxContent>
                          <w:p w14:paraId="535A6F2A" w14:textId="77777777" w:rsidR="006076F4" w:rsidRPr="00C7071E" w:rsidRDefault="006076F4" w:rsidP="006076F4">
                            <w:pPr>
                              <w:pStyle w:val="Footer"/>
                              <w:rPr>
                                <w:rFonts w:ascii="Times New Roman" w:hAnsi="Times New Roman" w:cs="Times New Roman"/>
                                <w:b/>
                                <w:bCs/>
                                <w:sz w:val="20"/>
                                <w:szCs w:val="20"/>
                              </w:rPr>
                            </w:pPr>
                            <w:r w:rsidRPr="00C7071E">
                              <w:rPr>
                                <w:rFonts w:ascii="Times New Roman" w:hAnsi="Times New Roman" w:cs="Times New Roman"/>
                                <w:b/>
                                <w:bCs/>
                                <w:sz w:val="20"/>
                                <w:szCs w:val="20"/>
                              </w:rPr>
                              <w:t xml:space="preserve">ampahprahmortuary@gmail.com  </w:t>
                            </w:r>
                          </w:p>
                          <w:p w14:paraId="590A84D5" w14:textId="77777777" w:rsidR="005411FD" w:rsidRPr="005411FD" w:rsidRDefault="005411FD" w:rsidP="005411FD">
                            <w:pPr>
                              <w:spacing w:after="0"/>
                              <w:jc w:val="right"/>
                              <w:rPr>
                                <w:rFonts w:ascii="Baskerville Old Face" w:hAnsi="Baskerville Old Face" w:cs="Cascadia Code"/>
                                <w:color w:val="3B3838" w:themeColor="background2" w:themeShade="40"/>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72AF" id="Text Box 6" o:spid="_x0000_s1030" type="#_x0000_t202" style="position:absolute;margin-left:114.45pt;margin-top:599.45pt;width:165.65pt;height:34.3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" filled="f" stroked="f" strokeweight=".5pt">
                <v:textbox>
                  <w:txbxContent>
                    <w:p w14:paraId="535A6F2A" w14:textId="77777777" w:rsidR="006076F4" w:rsidRPr="00C7071E" w:rsidRDefault="006076F4" w:rsidP="006076F4">
                      <w:pPr>
                        <w:pStyle w:val="Footer"/>
                        <w:rPr>
                          <w:rFonts w:ascii="Times New Roman" w:hAnsi="Times New Roman" w:cs="Times New Roman"/>
                          <w:b/>
                          <w:bCs/>
                          <w:sz w:val="20"/>
                          <w:szCs w:val="20"/>
                        </w:rPr>
                      </w:pPr>
                      <w:r w:rsidRPr="00C7071E">
                        <w:rPr>
                          <w:rFonts w:ascii="Times New Roman" w:hAnsi="Times New Roman" w:cs="Times New Roman"/>
                          <w:b/>
                          <w:bCs/>
                          <w:sz w:val="20"/>
                          <w:szCs w:val="20"/>
                        </w:rPr>
                        <w:t xml:space="preserve">ampahprahmortuary@gmail.com  </w:t>
                      </w:r>
                    </w:p>
                    <w:p w14:paraId="590A84D5" w14:textId="77777777" w:rsidR="005411FD" w:rsidRPr="005411FD" w:rsidRDefault="005411FD" w:rsidP="005411FD">
                      <w:pPr>
                        <w:spacing w:after="0"/>
                        <w:jc w:val="right"/>
                        <w:rPr>
                          <w:rFonts w:ascii="Baskerville Old Face" w:hAnsi="Baskerville Old Face" w:cs="Cascadia Code"/>
                          <w:color w:val="3B3838" w:themeColor="background2" w:themeShade="40"/>
                          <w:sz w:val="18"/>
                          <w:szCs w:val="18"/>
                          <w:lang w:val="en-US"/>
                        </w:rPr>
                      </w:pPr>
                    </w:p>
                  </w:txbxContent>
                </v:textbox>
                <w10:wrap anchorx="margin"/>
              </v:shape>
            </w:pict>
          </mc:Fallback>
        </mc:AlternateContent>
      </w:r>
      <w:r w:rsidR="000B2B03" w:rsidRPr="00C556D8">
        <w:rPr>
          <w:noProof/>
          <w:color w:val="9A6B2C"/>
        </w:rPr>
        <mc:AlternateContent>
          <mc:Choice Requires="wps">
            <w:drawing>
              <wp:anchor distT="0" distB="0" distL="114300" distR="114300" simplePos="0" relativeHeight="251670528" behindDoc="0" locked="0" layoutInCell="1" allowOverlap="1" wp14:anchorId="7C811310" wp14:editId="1EF56358">
                <wp:simplePos x="0" y="0"/>
                <wp:positionH relativeFrom="margin">
                  <wp:posOffset>4029223</wp:posOffset>
                </wp:positionH>
                <wp:positionV relativeFrom="paragraph">
                  <wp:posOffset>8080567</wp:posOffset>
                </wp:positionV>
                <wp:extent cx="1807033" cy="786810"/>
                <wp:effectExtent l="0" t="0" r="0" b="0"/>
                <wp:wrapNone/>
                <wp:docPr id="1187031596" name="Text Box 6"/>
                <wp:cNvGraphicFramePr/>
                <a:graphic xmlns:a="http://schemas.openxmlformats.org/drawingml/2006/main">
                  <a:graphicData uri="http://schemas.microsoft.com/office/word/2010/wordprocessingShape">
                    <wps:wsp>
                      <wps:cNvSpPr txBox="1"/>
                      <wps:spPr>
                        <a:xfrm>
                          <a:off x="0" y="0"/>
                          <a:ext cx="1807033" cy="786810"/>
                        </a:xfrm>
                        <a:prstGeom prst="rect">
                          <a:avLst/>
                        </a:prstGeom>
                        <a:noFill/>
                        <a:ln w="6350">
                          <a:noFill/>
                        </a:ln>
                      </wps:spPr>
                      <wps:txbx>
                        <w:txbxContent>
                          <w:p w14:paraId="268CF4B1" w14:textId="70FAAB29" w:rsidR="005411FD" w:rsidRPr="00C7071E" w:rsidRDefault="006162F0" w:rsidP="005411FD">
                            <w:pPr>
                              <w:spacing w:after="0"/>
                              <w:jc w:val="right"/>
                              <w:rPr>
                                <w:rFonts w:ascii="Times New Roman" w:hAnsi="Times New Roman" w:cs="Times New Roman"/>
                                <w:b/>
                                <w:bCs/>
                                <w:noProof/>
                                <w:color w:val="3B3838" w:themeColor="background2" w:themeShade="40"/>
                                <w:lang w:val="en-US"/>
                              </w:rPr>
                            </w:pPr>
                            <w:r>
                              <w:rPr>
                                <w:rFonts w:ascii="Times New Roman" w:hAnsi="Times New Roman" w:cs="Times New Roman"/>
                                <w:b/>
                                <w:bCs/>
                                <w:noProof/>
                                <w:lang w:val="en-US"/>
                              </w:rPr>
                              <w:t xml:space="preserve">GPS: </w:t>
                            </w:r>
                            <w:r w:rsidR="000B2B03" w:rsidRPr="00C7071E">
                              <w:rPr>
                                <w:rFonts w:ascii="Times New Roman" w:hAnsi="Times New Roman" w:cs="Times New Roman"/>
                                <w:b/>
                                <w:bCs/>
                                <w:noProof/>
                                <w:lang w:val="en-US"/>
                              </w:rPr>
                              <w:t>EK-2173-5913</w:t>
                            </w:r>
                            <w:r w:rsidR="000B2B03" w:rsidRPr="00C7071E">
                              <w:rPr>
                                <w:rFonts w:ascii="Times New Roman" w:hAnsi="Times New Roman" w:cs="Times New Roman"/>
                                <w:b/>
                                <w:bCs/>
                                <w:noProof/>
                                <w:lang w:val="en-US"/>
                              </w:rPr>
                              <w:br/>
                              <w:t>Asuom</w:t>
                            </w:r>
                            <w:r w:rsidR="000B2B03" w:rsidRPr="00C7071E">
                              <w:rPr>
                                <w:rFonts w:ascii="Times New Roman" w:hAnsi="Times New Roman" w:cs="Times New Roman"/>
                                <w:b/>
                                <w:bCs/>
                                <w:noProof/>
                                <w:lang w:val="en-US"/>
                              </w:rPr>
                              <w:br/>
                              <w:t>kwaebibirim</w:t>
                            </w:r>
                            <w:r w:rsidR="000B2B03" w:rsidRPr="00C7071E">
                              <w:rPr>
                                <w:rFonts w:ascii="Times New Roman" w:hAnsi="Times New Roman" w:cs="Times New Roman"/>
                                <w:b/>
                                <w:bCs/>
                                <w:noProof/>
                                <w:lang w:val="en-US"/>
                              </w:rPr>
                              <w:br/>
                              <w:t>Eastrern Region</w:t>
                            </w:r>
                          </w:p>
                          <w:p w14:paraId="0893F7B5" w14:textId="77777777" w:rsidR="005411FD" w:rsidRPr="00C7071E" w:rsidRDefault="005411FD" w:rsidP="005411FD">
                            <w:pPr>
                              <w:spacing w:after="0"/>
                              <w:jc w:val="right"/>
                              <w:rPr>
                                <w:rFonts w:ascii="Baskerville Old Face" w:hAnsi="Baskerville Old Face" w:cs="Cascadia Code"/>
                                <w:color w:val="3B3838" w:themeColor="background2" w:themeShade="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11310" id="_x0000_s1031" type="#_x0000_t202" style="position:absolute;margin-left:317.25pt;margin-top:636.25pt;width:142.3pt;height:61.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" filled="f" stroked="f" strokeweight=".5pt">
                <v:textbox>
                  <w:txbxContent>
                    <w:p w14:paraId="268CF4B1" w14:textId="70FAAB29" w:rsidR="005411FD" w:rsidRPr="00C7071E" w:rsidRDefault="006162F0" w:rsidP="005411FD">
                      <w:pPr>
                        <w:spacing w:after="0"/>
                        <w:jc w:val="right"/>
                        <w:rPr>
                          <w:rFonts w:ascii="Times New Roman" w:hAnsi="Times New Roman" w:cs="Times New Roman"/>
                          <w:b/>
                          <w:bCs/>
                          <w:noProof/>
                          <w:color w:val="3B3838" w:themeColor="background2" w:themeShade="40"/>
                          <w:lang w:val="en-US"/>
                        </w:rPr>
                      </w:pPr>
                      <w:r>
                        <w:rPr>
                          <w:rFonts w:ascii="Times New Roman" w:hAnsi="Times New Roman" w:cs="Times New Roman"/>
                          <w:b/>
                          <w:bCs/>
                          <w:noProof/>
                          <w:lang w:val="en-US"/>
                        </w:rPr>
                        <w:t xml:space="preserve">GPS: </w:t>
                      </w:r>
                      <w:r w:rsidR="000B2B03" w:rsidRPr="00C7071E">
                        <w:rPr>
                          <w:rFonts w:ascii="Times New Roman" w:hAnsi="Times New Roman" w:cs="Times New Roman"/>
                          <w:b/>
                          <w:bCs/>
                          <w:noProof/>
                          <w:lang w:val="en-US"/>
                        </w:rPr>
                        <w:t>EK-2173-5913</w:t>
                      </w:r>
                      <w:r w:rsidR="000B2B03" w:rsidRPr="00C7071E">
                        <w:rPr>
                          <w:rFonts w:ascii="Times New Roman" w:hAnsi="Times New Roman" w:cs="Times New Roman"/>
                          <w:b/>
                          <w:bCs/>
                          <w:noProof/>
                          <w:lang w:val="en-US"/>
                        </w:rPr>
                        <w:br/>
                        <w:t>Asuom</w:t>
                      </w:r>
                      <w:r w:rsidR="000B2B03" w:rsidRPr="00C7071E">
                        <w:rPr>
                          <w:rFonts w:ascii="Times New Roman" w:hAnsi="Times New Roman" w:cs="Times New Roman"/>
                          <w:b/>
                          <w:bCs/>
                          <w:noProof/>
                          <w:lang w:val="en-US"/>
                        </w:rPr>
                        <w:br/>
                        <w:t>kwaebibirim</w:t>
                      </w:r>
                      <w:r w:rsidR="000B2B03" w:rsidRPr="00C7071E">
                        <w:rPr>
                          <w:rFonts w:ascii="Times New Roman" w:hAnsi="Times New Roman" w:cs="Times New Roman"/>
                          <w:b/>
                          <w:bCs/>
                          <w:noProof/>
                          <w:lang w:val="en-US"/>
                        </w:rPr>
                        <w:br/>
                        <w:t>Eastrern Region</w:t>
                      </w:r>
                    </w:p>
                    <w:p w14:paraId="0893F7B5" w14:textId="77777777" w:rsidR="005411FD" w:rsidRPr="00C7071E" w:rsidRDefault="005411FD" w:rsidP="005411FD">
                      <w:pPr>
                        <w:spacing w:after="0"/>
                        <w:jc w:val="right"/>
                        <w:rPr>
                          <w:rFonts w:ascii="Baskerville Old Face" w:hAnsi="Baskerville Old Face" w:cs="Cascadia Code"/>
                          <w:color w:val="3B3838" w:themeColor="background2" w:themeShade="40"/>
                        </w:rPr>
                      </w:pPr>
                    </w:p>
                  </w:txbxContent>
                </v:textbox>
                <w10:wrap anchorx="margin"/>
              </v:shape>
            </w:pict>
          </mc:Fallback>
        </mc:AlternateContent>
      </w:r>
      <w:r w:rsidR="006076F4" w:rsidRPr="00C556D8">
        <w:rPr>
          <w:noProof/>
          <w:color w:val="9A6B2C"/>
        </w:rPr>
        <mc:AlternateContent>
          <mc:Choice Requires="wps">
            <w:drawing>
              <wp:anchor distT="0" distB="0" distL="114300" distR="114300" simplePos="0" relativeHeight="251669504" behindDoc="0" locked="0" layoutInCell="1" allowOverlap="1" wp14:anchorId="1B650FCF" wp14:editId="19C0C265">
                <wp:simplePos x="0" y="0"/>
                <wp:positionH relativeFrom="margin">
                  <wp:posOffset>4518837</wp:posOffset>
                </wp:positionH>
                <wp:positionV relativeFrom="paragraph">
                  <wp:posOffset>6964326</wp:posOffset>
                </wp:positionV>
                <wp:extent cx="1168533" cy="446567"/>
                <wp:effectExtent l="0" t="0" r="0" b="0"/>
                <wp:wrapNone/>
                <wp:docPr id="17408076" name="Text Box 6"/>
                <wp:cNvGraphicFramePr/>
                <a:graphic xmlns:a="http://schemas.openxmlformats.org/drawingml/2006/main">
                  <a:graphicData uri="http://schemas.microsoft.com/office/word/2010/wordprocessingShape">
                    <wps:wsp>
                      <wps:cNvSpPr txBox="1"/>
                      <wps:spPr>
                        <a:xfrm>
                          <a:off x="0" y="0"/>
                          <a:ext cx="1168533" cy="446567"/>
                        </a:xfrm>
                        <a:prstGeom prst="rect">
                          <a:avLst/>
                        </a:prstGeom>
                        <a:noFill/>
                        <a:ln w="6350">
                          <a:noFill/>
                        </a:ln>
                      </wps:spPr>
                      <wps:txbx>
                        <w:txbxContent>
                          <w:p w14:paraId="65317F1F" w14:textId="1C3ED2E0" w:rsidR="005411FD" w:rsidRPr="00C7071E" w:rsidRDefault="006076F4" w:rsidP="005411FD">
                            <w:pPr>
                              <w:jc w:val="right"/>
                              <w:rPr>
                                <w:rFonts w:ascii="Baskerville Old Face" w:hAnsi="Baskerville Old Face" w:cs="Cascadia Code"/>
                                <w:b/>
                                <w:bCs/>
                                <w:color w:val="3B3838" w:themeColor="background2" w:themeShade="40"/>
                                <w:sz w:val="18"/>
                                <w:szCs w:val="18"/>
                              </w:rPr>
                            </w:pPr>
                            <w:r w:rsidRPr="00C7071E">
                              <w:rPr>
                                <w:rFonts w:ascii="Times New Roman" w:hAnsi="Times New Roman" w:cs="Times New Roman"/>
                                <w:b/>
                                <w:bCs/>
                              </w:rPr>
                              <w:t>+23320836077</w:t>
                            </w:r>
                            <w:r w:rsidRPr="00C7071E">
                              <w:rPr>
                                <w:rFonts w:ascii="Times New Roman" w:hAnsi="Times New Roman" w:cs="Times New Roman"/>
                                <w:b/>
                                <w:bCs/>
                                <w:lang w:val="en-US"/>
                              </w:rPr>
                              <w:t>7</w:t>
                            </w:r>
                            <w:r w:rsidRPr="00C7071E">
                              <w:rPr>
                                <w:rFonts w:ascii="Times New Roman" w:hAnsi="Times New Roman" w:cs="Times New Roman"/>
                                <w:b/>
                                <w:bCs/>
                              </w:rPr>
                              <w:t xml:space="preserve">+233550420202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50FCF" id="_x0000_s1032" type="#_x0000_t202" style="position:absolute;margin-left:355.8pt;margin-top:548.35pt;width:92pt;height:35.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" filled="f" stroked="f" strokeweight=".5pt">
                <v:textbox>
                  <w:txbxContent>
                    <w:p w14:paraId="65317F1F" w14:textId="1C3ED2E0" w:rsidR="005411FD" w:rsidRPr="00C7071E" w:rsidRDefault="006076F4" w:rsidP="005411FD">
                      <w:pPr>
                        <w:jc w:val="right"/>
                        <w:rPr>
                          <w:rFonts w:ascii="Baskerville Old Face" w:hAnsi="Baskerville Old Face" w:cs="Cascadia Code"/>
                          <w:b/>
                          <w:bCs/>
                          <w:color w:val="3B3838" w:themeColor="background2" w:themeShade="40"/>
                          <w:sz w:val="18"/>
                          <w:szCs w:val="18"/>
                        </w:rPr>
                      </w:pPr>
                      <w:r w:rsidRPr="00C7071E">
                        <w:rPr>
                          <w:rFonts w:ascii="Times New Roman" w:hAnsi="Times New Roman" w:cs="Times New Roman"/>
                          <w:b/>
                          <w:bCs/>
                        </w:rPr>
                        <w:t>+23320836077</w:t>
                      </w:r>
                      <w:r w:rsidRPr="00C7071E">
                        <w:rPr>
                          <w:rFonts w:ascii="Times New Roman" w:hAnsi="Times New Roman" w:cs="Times New Roman"/>
                          <w:b/>
                          <w:bCs/>
                          <w:lang w:val="en-US"/>
                        </w:rPr>
                        <w:t>7</w:t>
                      </w:r>
                      <w:r w:rsidRPr="00C7071E">
                        <w:rPr>
                          <w:rFonts w:ascii="Times New Roman" w:hAnsi="Times New Roman" w:cs="Times New Roman"/>
                          <w:b/>
                          <w:bCs/>
                        </w:rPr>
                        <w:t xml:space="preserve">+233550420202   </w:t>
                      </w:r>
                    </w:p>
                  </w:txbxContent>
                </v:textbox>
                <w10:wrap anchorx="margin"/>
              </v:shape>
            </w:pict>
          </mc:Fallback>
        </mc:AlternateContent>
      </w:r>
      <w:r w:rsidR="009B7F72" w:rsidRPr="00940BFF">
        <w:rPr>
          <w:noProof/>
          <w:color w:val="241B15"/>
        </w:rPr>
        <mc:AlternateContent>
          <mc:Choice Requires="wps">
            <w:drawing>
              <wp:anchor distT="0" distB="0" distL="114300" distR="114300" simplePos="0" relativeHeight="251662336" behindDoc="0" locked="0" layoutInCell="1" allowOverlap="1" wp14:anchorId="2DDA6C30" wp14:editId="52883856">
                <wp:simplePos x="0" y="0"/>
                <wp:positionH relativeFrom="margin">
                  <wp:posOffset>691116</wp:posOffset>
                </wp:positionH>
                <wp:positionV relativeFrom="paragraph">
                  <wp:posOffset>212651</wp:posOffset>
                </wp:positionV>
                <wp:extent cx="2477386" cy="489098"/>
                <wp:effectExtent l="0" t="0" r="0" b="6350"/>
                <wp:wrapNone/>
                <wp:docPr id="713130947" name="Text Box 1"/>
                <wp:cNvGraphicFramePr/>
                <a:graphic xmlns:a="http://schemas.openxmlformats.org/drawingml/2006/main">
                  <a:graphicData uri="http://schemas.microsoft.com/office/word/2010/wordprocessingShape">
                    <wps:wsp>
                      <wps:cNvSpPr txBox="1"/>
                      <wps:spPr>
                        <a:xfrm>
                          <a:off x="0" y="0"/>
                          <a:ext cx="2477386" cy="489098"/>
                        </a:xfrm>
                        <a:prstGeom prst="rect">
                          <a:avLst/>
                        </a:prstGeom>
                        <a:noFill/>
                        <a:ln w="6350">
                          <a:noFill/>
                        </a:ln>
                      </wps:spPr>
                      <wps:txbx>
                        <w:txbxContent>
                          <w:p w14:paraId="0508B6DB" w14:textId="0FEAAC69" w:rsidR="00D050A7" w:rsidRPr="00C7071E" w:rsidRDefault="009B7F72" w:rsidP="00D050A7">
                            <w:pPr>
                              <w:rPr>
                                <w:rFonts w:eastAsia="Microsoft Yi Baiti" w:cstheme="minorHAnsi"/>
                                <w:b/>
                                <w:bCs/>
                                <w:color w:val="DB5374"/>
                                <w:lang w:val="en-US"/>
                              </w:rPr>
                            </w:pPr>
                            <w:r w:rsidRPr="00C7071E">
                              <w:rPr>
                                <w:rFonts w:eastAsia="Microsoft Yi Baiti" w:cstheme="minorHAnsi"/>
                                <w:b/>
                                <w:bCs/>
                                <w:color w:val="DB5374"/>
                                <w:lang w:val="en-US"/>
                              </w:rPr>
                              <w:t>P. O. BOX 946</w:t>
                            </w:r>
                            <w:r w:rsidRPr="00C7071E">
                              <w:rPr>
                                <w:rFonts w:eastAsia="Microsoft Yi Baiti" w:cstheme="minorHAnsi"/>
                                <w:b/>
                                <w:bCs/>
                                <w:color w:val="DB5374"/>
                                <w:lang w:val="en-US"/>
                              </w:rPr>
                              <w:br/>
                              <w:t>AKIM ODA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A6C30" id="_x0000_s1033" type="#_x0000_t202" style="position:absolute;margin-left:54.4pt;margin-top:16.75pt;width:195.05pt;height:3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" filled="f" stroked="f" strokeweight=".5pt">
                <v:textbox>
                  <w:txbxContent>
                    <w:p w14:paraId="0508B6DB" w14:textId="0FEAAC69" w:rsidR="00D050A7" w:rsidRPr="00C7071E" w:rsidRDefault="009B7F72" w:rsidP="00D050A7">
                      <w:pPr>
                        <w:rPr>
                          <w:rFonts w:eastAsia="Microsoft Yi Baiti" w:cstheme="minorHAnsi"/>
                          <w:b/>
                          <w:bCs/>
                          <w:color w:val="DB5374"/>
                          <w:lang w:val="en-US"/>
                        </w:rPr>
                      </w:pPr>
                      <w:r w:rsidRPr="00C7071E">
                        <w:rPr>
                          <w:rFonts w:eastAsia="Microsoft Yi Baiti" w:cstheme="minorHAnsi"/>
                          <w:b/>
                          <w:bCs/>
                          <w:color w:val="DB5374"/>
                          <w:lang w:val="en-US"/>
                        </w:rPr>
                        <w:t>P. O. BOX 946</w:t>
                      </w:r>
                      <w:r w:rsidRPr="00C7071E">
                        <w:rPr>
                          <w:rFonts w:eastAsia="Microsoft Yi Baiti" w:cstheme="minorHAnsi"/>
                          <w:b/>
                          <w:bCs/>
                          <w:color w:val="DB5374"/>
                          <w:lang w:val="en-US"/>
                        </w:rPr>
                        <w:br/>
                        <w:t>AKIM ODA</w:t>
                      </w:r>
                    </w:p>
                  </w:txbxContent>
                </v:textbox>
                <w10:wrap anchorx="margin"/>
              </v:shape>
            </w:pict>
          </mc:Fallback>
        </mc:AlternateContent>
      </w:r>
      <w:r w:rsidR="005411FD">
        <w:rPr>
          <w:noProof/>
        </w:rPr>
        <w:drawing>
          <wp:anchor distT="0" distB="0" distL="114300" distR="114300" simplePos="0" relativeHeight="251672576" behindDoc="1" locked="0" layoutInCell="1" allowOverlap="1" wp14:anchorId="46C17DA6" wp14:editId="07FE26D2">
            <wp:simplePos x="0" y="0"/>
            <wp:positionH relativeFrom="column">
              <wp:posOffset>5994400</wp:posOffset>
            </wp:positionH>
            <wp:positionV relativeFrom="paragraph">
              <wp:posOffset>7096760</wp:posOffset>
            </wp:positionV>
            <wp:extent cx="241300" cy="241300"/>
            <wp:effectExtent l="0" t="0" r="6350" b="6350"/>
            <wp:wrapNone/>
            <wp:docPr id="13955878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7832"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242192" cy="242192"/>
                    </a:xfrm>
                    <a:prstGeom prst="rect">
                      <a:avLst/>
                    </a:prstGeom>
                  </pic:spPr>
                </pic:pic>
              </a:graphicData>
            </a:graphic>
            <wp14:sizeRelH relativeFrom="margin">
              <wp14:pctWidth>0</wp14:pctWidth>
            </wp14:sizeRelH>
            <wp14:sizeRelV relativeFrom="margin">
              <wp14:pctHeight>0</wp14:pctHeight>
            </wp14:sizeRelV>
          </wp:anchor>
        </w:drawing>
      </w:r>
      <w:r w:rsidR="005411FD">
        <w:rPr>
          <w:noProof/>
        </w:rPr>
        <w:drawing>
          <wp:anchor distT="0" distB="0" distL="114300" distR="114300" simplePos="0" relativeHeight="251673600" behindDoc="1" locked="0" layoutInCell="1" allowOverlap="1" wp14:anchorId="3C23EDC7" wp14:editId="4965BA91">
            <wp:simplePos x="0" y="0"/>
            <wp:positionH relativeFrom="column">
              <wp:posOffset>5980430</wp:posOffset>
            </wp:positionH>
            <wp:positionV relativeFrom="paragraph">
              <wp:posOffset>7663815</wp:posOffset>
            </wp:positionV>
            <wp:extent cx="267335" cy="267335"/>
            <wp:effectExtent l="0" t="0" r="0" b="0"/>
            <wp:wrapNone/>
            <wp:docPr id="13660654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5442"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70001" cy="270001"/>
                    </a:xfrm>
                    <a:prstGeom prst="rect">
                      <a:avLst/>
                    </a:prstGeom>
                  </pic:spPr>
                </pic:pic>
              </a:graphicData>
            </a:graphic>
            <wp14:sizeRelH relativeFrom="margin">
              <wp14:pctWidth>0</wp14:pctWidth>
            </wp14:sizeRelH>
            <wp14:sizeRelV relativeFrom="margin">
              <wp14:pctHeight>0</wp14:pctHeight>
            </wp14:sizeRelV>
          </wp:anchor>
        </w:drawing>
      </w:r>
      <w:r w:rsidR="005411FD">
        <w:rPr>
          <w:noProof/>
        </w:rPr>
        <w:drawing>
          <wp:anchor distT="0" distB="0" distL="114300" distR="114300" simplePos="0" relativeHeight="251674624" behindDoc="1" locked="0" layoutInCell="1" allowOverlap="1" wp14:anchorId="5EB32D42" wp14:editId="7916F094">
            <wp:simplePos x="0" y="0"/>
            <wp:positionH relativeFrom="column">
              <wp:posOffset>5991860</wp:posOffset>
            </wp:positionH>
            <wp:positionV relativeFrom="paragraph">
              <wp:posOffset>8253730</wp:posOffset>
            </wp:positionV>
            <wp:extent cx="245534" cy="258456"/>
            <wp:effectExtent l="0" t="0" r="2540" b="8255"/>
            <wp:wrapNone/>
            <wp:docPr id="9278559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55982" name=""/>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48234" cy="261298"/>
                    </a:xfrm>
                    <a:prstGeom prst="rect">
                      <a:avLst/>
                    </a:prstGeom>
                  </pic:spPr>
                </pic:pic>
              </a:graphicData>
            </a:graphic>
            <wp14:sizeRelH relativeFrom="margin">
              <wp14:pctWidth>0</wp14:pctWidth>
            </wp14:sizeRelH>
            <wp14:sizeRelV relativeFrom="margin">
              <wp14:pctHeight>0</wp14:pctHeight>
            </wp14:sizeRelV>
          </wp:anchor>
        </w:drawing>
      </w:r>
      <w:r w:rsidR="005411FD">
        <w:rPr>
          <w:noProof/>
        </w:rPr>
        <mc:AlternateContent>
          <mc:Choice Requires="wps">
            <w:drawing>
              <wp:anchor distT="0" distB="0" distL="114300" distR="114300" simplePos="0" relativeHeight="251665408" behindDoc="0" locked="0" layoutInCell="1" allowOverlap="1" wp14:anchorId="727C9909" wp14:editId="3107DD51">
                <wp:simplePos x="0" y="0"/>
                <wp:positionH relativeFrom="margin">
                  <wp:posOffset>-387350</wp:posOffset>
                </wp:positionH>
                <wp:positionV relativeFrom="paragraph">
                  <wp:posOffset>2362200</wp:posOffset>
                </wp:positionV>
                <wp:extent cx="6675120" cy="3759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6675120" cy="3759200"/>
                        </a:xfrm>
                        <a:prstGeom prst="rect">
                          <a:avLst/>
                        </a:prstGeom>
                        <a:noFill/>
                        <a:ln w="6350">
                          <a:noFill/>
                        </a:ln>
                      </wps:spPr>
                      <wps:txbx>
                        <w:txbxContent>
                          <w:p w14:paraId="76CF155B" w14:textId="77777777" w:rsidR="005411FD" w:rsidRPr="005411FD" w:rsidRDefault="005411FD" w:rsidP="005411FD">
                            <w:pPr>
                              <w:jc w:val="right"/>
                              <w:rPr>
                                <w:rFonts w:ascii="Baskerville Old Face" w:eastAsia="Microsoft Yi Baiti" w:hAnsi="Baskerville Old Face"/>
                                <w:color w:val="3B3838" w:themeColor="background2" w:themeShade="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C9909" id="_x0000_s1034" type="#_x0000_t202" style="position:absolute;margin-left:-30.5pt;margin-top:186pt;width:525.6pt;height:29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" filled="f" stroked="f" strokeweight=".5pt">
                <v:textbox>
                  <w:txbxContent>
                    <w:p w14:paraId="76CF155B" w14:textId="77777777" w:rsidR="005411FD" w:rsidRPr="005411FD" w:rsidRDefault="005411FD" w:rsidP="005411FD">
                      <w:pPr>
                        <w:jc w:val="right"/>
                        <w:rPr>
                          <w:rFonts w:ascii="Baskerville Old Face" w:eastAsia="Microsoft Yi Baiti" w:hAnsi="Baskerville Old Face"/>
                          <w:color w:val="3B3838" w:themeColor="background2" w:themeShade="40"/>
                        </w:rPr>
                      </w:pPr>
                    </w:p>
                  </w:txbxContent>
                </v:textbox>
                <w10:wrap anchorx="margin"/>
              </v:shape>
            </w:pict>
          </mc:Fallback>
        </mc:AlternateContent>
      </w:r>
      <w:r w:rsidR="005411FD">
        <w:rPr>
          <w:noProof/>
        </w:rPr>
        <mc:AlternateContent>
          <mc:Choice Requires="wps">
            <w:drawing>
              <wp:anchor distT="0" distB="0" distL="114300" distR="114300" simplePos="0" relativeHeight="251667456" behindDoc="0" locked="0" layoutInCell="1" allowOverlap="1" wp14:anchorId="20A78150" wp14:editId="64BE46F5">
                <wp:simplePos x="0" y="0"/>
                <wp:positionH relativeFrom="margin">
                  <wp:posOffset>4683760</wp:posOffset>
                </wp:positionH>
                <wp:positionV relativeFrom="paragraph">
                  <wp:posOffset>1636395</wp:posOffset>
                </wp:positionV>
                <wp:extent cx="1708785" cy="337185"/>
                <wp:effectExtent l="0" t="0" r="0" b="5715"/>
                <wp:wrapNone/>
                <wp:docPr id="1138221920" name="Text Box 6"/>
                <wp:cNvGraphicFramePr/>
                <a:graphic xmlns:a="http://schemas.openxmlformats.org/drawingml/2006/main">
                  <a:graphicData uri="http://schemas.microsoft.com/office/word/2010/wordprocessingShape">
                    <wps:wsp>
                      <wps:cNvSpPr txBox="1"/>
                      <wps:spPr>
                        <a:xfrm>
                          <a:off x="0" y="0"/>
                          <a:ext cx="1708785" cy="337185"/>
                        </a:xfrm>
                        <a:prstGeom prst="rect">
                          <a:avLst/>
                        </a:prstGeom>
                        <a:noFill/>
                        <a:ln w="6350">
                          <a:noFill/>
                        </a:ln>
                      </wps:spPr>
                      <wps:txbx>
                        <w:txbxContent>
                          <w:p w14:paraId="6A59A248" w14:textId="38487224" w:rsidR="005411FD" w:rsidRPr="005411FD" w:rsidRDefault="005411FD" w:rsidP="005411FD">
                            <w:pPr>
                              <w:rPr>
                                <w:rFonts w:ascii="Baskerville Old Face" w:eastAsia="Microsoft Yi Baiti" w:hAnsi="Baskerville Old Face"/>
                                <w:color w:val="AE2F3C"/>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78150" id="_x0000_s1035" type="#_x0000_t202" style="position:absolute;margin-left:368.8pt;margin-top:128.85pt;width:134.55pt;height:26.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5qBGw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" filled="f" stroked="f" strokeweight=".5pt">
                <v:textbox>
                  <w:txbxContent>
                    <w:p w14:paraId="6A59A248" w14:textId="38487224" w:rsidR="005411FD" w:rsidRPr="005411FD" w:rsidRDefault="005411FD" w:rsidP="005411FD">
                      <w:pPr>
                        <w:rPr>
                          <w:rFonts w:ascii="Baskerville Old Face" w:eastAsia="Microsoft Yi Baiti" w:hAnsi="Baskerville Old Face"/>
                          <w:color w:val="AE2F3C"/>
                          <w:lang w:val="en-US"/>
                        </w:rPr>
                      </w:pPr>
                    </w:p>
                  </w:txbxContent>
                </v:textbox>
                <w10:wrap anchorx="margin"/>
              </v:shape>
            </w:pict>
          </mc:Fallback>
        </mc:AlternateContent>
      </w:r>
      <w:r w:rsidR="002B3CE1">
        <w:rPr>
          <w:noProof/>
        </w:rPr>
        <w:drawing>
          <wp:anchor distT="0" distB="0" distL="114300" distR="114300" simplePos="0" relativeHeight="251658240" behindDoc="1" locked="0" layoutInCell="1" allowOverlap="1" wp14:anchorId="7CA4807B" wp14:editId="6F4736D0">
            <wp:simplePos x="0" y="0"/>
            <wp:positionH relativeFrom="page">
              <wp:posOffset>-19050</wp:posOffset>
            </wp:positionH>
            <wp:positionV relativeFrom="paragraph">
              <wp:posOffset>-914400</wp:posOffset>
            </wp:positionV>
            <wp:extent cx="7782214" cy="10071100"/>
            <wp:effectExtent l="0" t="0" r="9525" b="6350"/>
            <wp:wrapNone/>
            <wp:docPr id="12526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82214" cy="100711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B3CE1" w:rsidRPr="006076F4" w:rsidSect="002B3CE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BFCC5E5-BDC7-48CE-8A6D-2E55FE4C7CEB}"/>
    <w:embedBold r:id="rId2" w:fontKey="{F9316965-8C3F-4AF2-A941-E0FF19404EC6}"/>
    <w:embedBoldItalic r:id="rId3" w:fontKey="{F30C6D1A-C877-49F5-BFE6-C5D8AA8819B3}"/>
  </w:font>
  <w:font w:name="Times New Roman">
    <w:panose1 w:val="02020603050405020304"/>
    <w:charset w:val="00"/>
    <w:family w:val="roman"/>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embedBoldItalic r:id="rId4" w:fontKey="{E0F9A6C2-E692-4E6A-9DF3-30C1F0C9877B}"/>
  </w:font>
  <w:font w:name="Microsoft Yi Baiti">
    <w:panose1 w:val="03000500000000000000"/>
    <w:charset w:val="00"/>
    <w:family w:val="script"/>
    <w:pitch w:val="variable"/>
    <w:sig w:usb0="80000003" w:usb1="00010402" w:usb2="00080002" w:usb3="00000000" w:csb0="00000001" w:csb1="00000000"/>
    <w:embedRegular r:id="rId5" w:fontKey="{90B58D59-B330-4CEB-A8B1-7718DBD4F5BC}"/>
    <w:embedBold r:id="rId6" w:fontKey="{7C740979-0FCA-4B2B-961A-2250304C547E}"/>
    <w:embedBoldItalic r:id="rId7" w:fontKey="{A5A34568-78C7-4E74-962C-C09D77BD26EB}"/>
  </w:font>
  <w:font w:name="Baskerville Old Face">
    <w:panose1 w:val="02020602080505020303"/>
    <w:charset w:val="00"/>
    <w:family w:val="roman"/>
    <w:pitch w:val="variable"/>
    <w:sig w:usb0="00000003" w:usb1="00000000" w:usb2="00000000" w:usb3="00000000" w:csb0="00000001" w:csb1="00000000"/>
    <w:embedRegular r:id="rId8" w:fontKey="{B79F3B4E-E1E1-4253-812B-626792E2B7C3}"/>
    <w:embedBold r:id="rId9" w:fontKey="{5DA10EC8-7B6D-43F5-8F15-0E57755528D5}"/>
  </w:font>
  <w:font w:name="Cascadia Code">
    <w:panose1 w:val="020B0609020000020004"/>
    <w:charset w:val="00"/>
    <w:family w:val="modern"/>
    <w:pitch w:val="fixed"/>
    <w:sig w:usb0="A1002AFF" w:usb1="C000F9FB" w:usb2="00040020" w:usb3="00000000" w:csb0="000001FF" w:csb1="00000000"/>
    <w:embedRegular r:id="rId10" w:fontKey="{AD18D80B-5FBD-49E8-BD4F-0DF5AAC88094}"/>
    <w:embedBold r:id="rId11" w:fontKey="{A50AF79D-3508-4540-8EE2-7ACF8643BB6B}"/>
  </w:font>
  <w:font w:name="Calibri Light">
    <w:panose1 w:val="020F0302020204030204"/>
    <w:charset w:val="00"/>
    <w:family w:val="swiss"/>
    <w:pitch w:val="variable"/>
    <w:sig w:usb0="E4002EFF" w:usb1="C200247B" w:usb2="00000009" w:usb3="00000000" w:csb0="000001FF" w:csb1="00000000"/>
    <w:embedRegular r:id="rId12" w:fontKey="{0EB7DE0D-56D4-4267-B3D4-C694B871BF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72"/>
    <w:rsid w:val="000B2B03"/>
    <w:rsid w:val="002B3CE1"/>
    <w:rsid w:val="002B4CC6"/>
    <w:rsid w:val="003D1780"/>
    <w:rsid w:val="005411FD"/>
    <w:rsid w:val="00594ECA"/>
    <w:rsid w:val="00607309"/>
    <w:rsid w:val="006076F4"/>
    <w:rsid w:val="006162F0"/>
    <w:rsid w:val="006F074D"/>
    <w:rsid w:val="007A2B5B"/>
    <w:rsid w:val="00835B0B"/>
    <w:rsid w:val="009B7F72"/>
    <w:rsid w:val="00C7071E"/>
    <w:rsid w:val="00D050A7"/>
    <w:rsid w:val="00D74CC1"/>
    <w:rsid w:val="00E31D32"/>
    <w:rsid w:val="00F146BE"/>
    <w:rsid w:val="00F436A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67C8"/>
  <w15:chartTrackingRefBased/>
  <w15:docId w15:val="{F46B2454-E38B-48EC-B1AF-907A3EB7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11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6076F4"/>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
    <w:uiPriority w:val="99"/>
    <w:rsid w:val="006076F4"/>
    <w:rPr>
      <w:sz w:val="24"/>
      <w:szCs w:val="24"/>
      <w:lang w:val="en-GH"/>
    </w:rPr>
  </w:style>
  <w:style w:type="paragraph" w:styleId="NoSpacing">
    <w:name w:val="No Spacing"/>
    <w:uiPriority w:val="1"/>
    <w:qFormat/>
    <w:rsid w:val="006162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sv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svg"/><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kpod\Downloads\letterhead-template54-10-865d173xk%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letterhead-template54-10-865d173xk (1)</Template>
  <TotalTime>7</TotalTime>
  <Pages>1</Pages>
  <Words>19</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Letterhead Template54-10-#865d173xk</vt:lpstr>
    </vt:vector>
  </TitlesOfParts>
  <Company>WordLayouts</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Template54-10-#865d173xk</dc:title>
  <dc:subject/>
  <dc:creator>Gideon Kpodonu</dc:creator>
  <cp:keywords/>
  <dc:description>©WordLayouts.com</dc:description>
  <cp:lastModifiedBy>Gideon Kpodonu</cp:lastModifiedBy>
  <cp:revision>4</cp:revision>
  <cp:lastPrinted>2025-11-01T08:54:00Z</cp:lastPrinted>
  <dcterms:created xsi:type="dcterms:W3CDTF">2025-11-01T08:55:00Z</dcterms:created>
  <dcterms:modified xsi:type="dcterms:W3CDTF">2026-02-19T10:09:00Z</dcterms:modified>
</cp:coreProperties>
</file>